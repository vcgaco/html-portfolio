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8D9EB" w14:textId="302E9DD9" w:rsidR="002C0B4E" w:rsidRPr="00A20E21" w:rsidRDefault="00057C0F" w:rsidP="002C0B4E">
      <w:pPr>
        <w:pStyle w:val="Title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237D7237" wp14:editId="6733407F">
            <wp:simplePos x="0" y="0"/>
            <wp:positionH relativeFrom="margin">
              <wp:posOffset>5486400</wp:posOffset>
            </wp:positionH>
            <wp:positionV relativeFrom="paragraph">
              <wp:posOffset>-152400</wp:posOffset>
            </wp:positionV>
            <wp:extent cx="1184910" cy="1184910"/>
            <wp:effectExtent l="152400" t="76200" r="91440" b="83439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10" cy="118491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B4E" w:rsidRPr="00A20E21">
        <w:rPr>
          <w:sz w:val="48"/>
          <w:szCs w:val="48"/>
        </w:rPr>
        <w:t>VINCENT PAUL L. GACO</w:t>
      </w:r>
    </w:p>
    <w:p w14:paraId="4E0CAD57" w14:textId="40DB1797" w:rsidR="002C0B4E" w:rsidRPr="00D1354B" w:rsidRDefault="002C0B4E" w:rsidP="002C0B4E">
      <w:pPr>
        <w:pStyle w:val="Subtitle"/>
      </w:pPr>
      <w:r>
        <w:t>computer programmer</w:t>
      </w:r>
    </w:p>
    <w:p w14:paraId="37DB47BC" w14:textId="411B5EF4" w:rsidR="00AD270D" w:rsidRDefault="00AD270D" w:rsidP="00E823FC">
      <w:pPr>
        <w:pStyle w:val="Graphicsanchor"/>
        <w:rPr>
          <w:noProof/>
        </w:rPr>
      </w:pPr>
    </w:p>
    <w:p w14:paraId="45E9C9D9" w14:textId="00737E9F" w:rsidR="00D1354B" w:rsidRPr="00D1354B" w:rsidRDefault="00E823FC" w:rsidP="00E823FC">
      <w:pPr>
        <w:pStyle w:val="Graphicsancho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1" layoutInCell="1" allowOverlap="1" wp14:anchorId="4E6257B6" wp14:editId="4FF88DE9">
                <wp:simplePos x="0" y="0"/>
                <wp:positionH relativeFrom="page">
                  <wp:posOffset>-66040</wp:posOffset>
                </wp:positionH>
                <wp:positionV relativeFrom="paragraph">
                  <wp:posOffset>225425</wp:posOffset>
                </wp:positionV>
                <wp:extent cx="7796530" cy="10014585"/>
                <wp:effectExtent l="0" t="0" r="33020" b="24765"/>
                <wp:wrapNone/>
                <wp:docPr id="1973899031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6530" cy="10014585"/>
                          <a:chOff x="-8489" y="0"/>
                          <a:chExt cx="7796129" cy="8366760"/>
                        </a:xfrm>
                      </wpg:grpSpPr>
                      <wps:wsp>
                        <wps:cNvPr id="607981262" name="Straight Connector 1893370729"/>
                        <wps:cNvCnPr/>
                        <wps:spPr>
                          <a:xfrm>
                            <a:off x="15240" y="0"/>
                            <a:ext cx="77724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8870671" name="Straight Connector 534934594"/>
                        <wps:cNvCnPr/>
                        <wps:spPr>
                          <a:xfrm>
                            <a:off x="2407920" y="0"/>
                            <a:ext cx="0" cy="836676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2955101" name="Straight Connector 293762995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5441" y="1110343"/>
                            <a:ext cx="2414016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4758810" name="Straight Connector 191951959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2400086" y="1110343"/>
                            <a:ext cx="5376672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4709528" name="Straight Connector 166798652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-8489" y="2051493"/>
                            <a:ext cx="2414016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5362501" name="Straight Connector 142723779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-4932" y="4067528"/>
                            <a:ext cx="2414016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0CBFCC" id="Group 2" o:spid="_x0000_s1026" alt="&quot;&quot;" style="position:absolute;margin-left:-5.2pt;margin-top:17.75pt;width:613.9pt;height:788.55pt;z-index:251675648;mso-position-horizontal-relative:page;mso-width-relative:margin;mso-height-relative:margin" coordorigin="-84" coordsize="77961,83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">
                <v:line id="Straight Connector 1893370729" o:spid="_x0000_s1027" style="position:absolute;visibility:visible;mso-wrap-style:square" from="152,0" to="7787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" strokecolor="#a5a5a5 [2092]">
                  <v:stroke joinstyle="miter"/>
                </v:line>
                <v:line id="Straight Connector 534934594" o:spid="_x0000_s1028" style="position:absolute;visibility:visible;mso-wrap-style:square" from="24079,0" to="24079,83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" strokecolor="#bfbfbf [2412]">
                  <v:stroke joinstyle="miter"/>
                </v:line>
                <v:line id="Straight Connector 293762995" o:spid="_x0000_s1029" alt="&quot;&quot;" style="position:absolute;visibility:visible;mso-wrap-style:square" from="54,11103" to="24194,11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" strokecolor="#a5a5a5 [2092]">
                  <v:stroke joinstyle="miter"/>
                </v:line>
                <v:line id="Straight Connector 1919519592" o:spid="_x0000_s1030" alt="&quot;&quot;" style="position:absolute;visibility:visible;mso-wrap-style:square" from="24000,11103" to="77767,11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" strokecolor="#a5a5a5 [2092]">
                  <v:stroke joinstyle="miter"/>
                </v:line>
                <v:line id="Straight Connector 1667986522" o:spid="_x0000_s1031" alt="&quot;&quot;" style="position:absolute;visibility:visible;mso-wrap-style:square" from="-84,20514" to="24055,20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" strokecolor="#a5a5a5 [2092]">
                  <v:stroke joinstyle="miter"/>
                </v:line>
                <v:line id="Straight Connector 1427237793" o:spid="_x0000_s1032" alt="&quot;&quot;" style="position:absolute;visibility:visible;mso-wrap-style:square" from="-49,40675" to="24090,40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" strokecolor="#a5a5a5 [2092]">
                  <v:stroke joinstyle="miter"/>
                </v:line>
                <w10:wrap anchorx="page"/>
                <w10:anchorlock/>
              </v:group>
            </w:pict>
          </mc:Fallback>
        </mc:AlternateContent>
      </w:r>
      <w:r w:rsidRPr="00444F90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1" layoutInCell="1" allowOverlap="1" wp14:anchorId="7BAABC5B" wp14:editId="62A6790C">
                <wp:simplePos x="0" y="0"/>
                <wp:positionH relativeFrom="page">
                  <wp:posOffset>60960</wp:posOffset>
                </wp:positionH>
                <wp:positionV relativeFrom="page">
                  <wp:posOffset>2621280</wp:posOffset>
                </wp:positionV>
                <wp:extent cx="2290445" cy="1143000"/>
                <wp:effectExtent l="0" t="0" r="0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0445" cy="1143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1B84D" w14:textId="77777777" w:rsidR="00E823FC" w:rsidRPr="002C0B4E" w:rsidRDefault="00E823FC" w:rsidP="00E823FC">
                            <w:pPr>
                              <w:pStyle w:val="Heading1"/>
                              <w:rPr>
                                <w:sz w:val="24"/>
                                <w:szCs w:val="24"/>
                              </w:rPr>
                            </w:pPr>
                            <w:r w:rsidRPr="002C0B4E">
                              <w:rPr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  <w:p w14:paraId="72881778" w14:textId="081EDA14" w:rsidR="00E823FC" w:rsidRPr="002C0B4E" w:rsidRDefault="00A20E21" w:rsidP="00F41D0F">
                            <w:pPr>
                              <w:pStyle w:val="Leftpanelinfo"/>
                              <w:rPr>
                                <w:rStyle w:val="Emphasis"/>
                                <w:sz w:val="18"/>
                                <w:szCs w:val="18"/>
                              </w:rPr>
                            </w:pPr>
                            <w:r w:rsidRPr="002C0B4E">
                              <w:rPr>
                                <w:rStyle w:val="Emphasis"/>
                                <w:sz w:val="18"/>
                                <w:szCs w:val="18"/>
                              </w:rPr>
                              <w:t>Bachelor of Science in Information Technology</w:t>
                            </w:r>
                          </w:p>
                          <w:p w14:paraId="7D6F25B8" w14:textId="77777777" w:rsidR="00A20E21" w:rsidRPr="002C0B4E" w:rsidRDefault="00A20E21" w:rsidP="00F41D0F">
                            <w:pPr>
                              <w:pStyle w:val="Leftpanelinfo"/>
                              <w:rPr>
                                <w:sz w:val="18"/>
                                <w:szCs w:val="18"/>
                              </w:rPr>
                            </w:pPr>
                            <w:r w:rsidRPr="002C0B4E">
                              <w:rPr>
                                <w:sz w:val="18"/>
                                <w:szCs w:val="18"/>
                              </w:rPr>
                              <w:t>University of Mindanao</w:t>
                            </w:r>
                          </w:p>
                          <w:p w14:paraId="1BBD764B" w14:textId="6B7C070D" w:rsidR="00E823FC" w:rsidRPr="002C0B4E" w:rsidRDefault="00A20E21" w:rsidP="00F41D0F">
                            <w:pPr>
                              <w:pStyle w:val="Leftpanelinfo"/>
                              <w:rPr>
                                <w:sz w:val="18"/>
                                <w:szCs w:val="18"/>
                              </w:rPr>
                            </w:pPr>
                            <w:r w:rsidRPr="002C0B4E">
                              <w:rPr>
                                <w:sz w:val="18"/>
                                <w:szCs w:val="18"/>
                              </w:rPr>
                              <w:t>2014</w:t>
                            </w:r>
                          </w:p>
                          <w:p w14:paraId="371AAC04" w14:textId="7E5A6525" w:rsidR="00E823FC" w:rsidRPr="00E823FC" w:rsidRDefault="00E823FC" w:rsidP="00CC38FD">
                            <w:pPr>
                              <w:pStyle w:val="Leftpanelinfo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AABC5B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4.8pt;margin-top:206.4pt;width:180.35pt;height:90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" filled="f" stroked="f">
                <v:textbox>
                  <w:txbxContent>
                    <w:p w14:paraId="1381B84D" w14:textId="77777777" w:rsidR="00E823FC" w:rsidRPr="002C0B4E" w:rsidRDefault="00E823FC" w:rsidP="00E823FC">
                      <w:pPr>
                        <w:pStyle w:val="Heading1"/>
                        <w:rPr>
                          <w:sz w:val="24"/>
                          <w:szCs w:val="24"/>
                        </w:rPr>
                      </w:pPr>
                      <w:r w:rsidRPr="002C0B4E">
                        <w:rPr>
                          <w:sz w:val="24"/>
                          <w:szCs w:val="24"/>
                        </w:rPr>
                        <w:t>Education</w:t>
                      </w:r>
                    </w:p>
                    <w:p w14:paraId="72881778" w14:textId="081EDA14" w:rsidR="00E823FC" w:rsidRPr="002C0B4E" w:rsidRDefault="00A20E21" w:rsidP="00F41D0F">
                      <w:pPr>
                        <w:pStyle w:val="Leftpanelinfo"/>
                        <w:rPr>
                          <w:rStyle w:val="Emphasis"/>
                          <w:sz w:val="18"/>
                          <w:szCs w:val="18"/>
                        </w:rPr>
                      </w:pPr>
                      <w:r w:rsidRPr="002C0B4E">
                        <w:rPr>
                          <w:rStyle w:val="Emphasis"/>
                          <w:sz w:val="18"/>
                          <w:szCs w:val="18"/>
                        </w:rPr>
                        <w:t>Bachelor of Science in Information Technology</w:t>
                      </w:r>
                    </w:p>
                    <w:p w14:paraId="7D6F25B8" w14:textId="77777777" w:rsidR="00A20E21" w:rsidRPr="002C0B4E" w:rsidRDefault="00A20E21" w:rsidP="00F41D0F">
                      <w:pPr>
                        <w:pStyle w:val="Leftpanelinfo"/>
                        <w:rPr>
                          <w:sz w:val="18"/>
                          <w:szCs w:val="18"/>
                        </w:rPr>
                      </w:pPr>
                      <w:r w:rsidRPr="002C0B4E">
                        <w:rPr>
                          <w:sz w:val="18"/>
                          <w:szCs w:val="18"/>
                        </w:rPr>
                        <w:t>University of Mindanao</w:t>
                      </w:r>
                    </w:p>
                    <w:p w14:paraId="1BBD764B" w14:textId="6B7C070D" w:rsidR="00E823FC" w:rsidRPr="002C0B4E" w:rsidRDefault="00A20E21" w:rsidP="00F41D0F">
                      <w:pPr>
                        <w:pStyle w:val="Leftpanelinfo"/>
                        <w:rPr>
                          <w:sz w:val="18"/>
                          <w:szCs w:val="18"/>
                        </w:rPr>
                      </w:pPr>
                      <w:r w:rsidRPr="002C0B4E">
                        <w:rPr>
                          <w:sz w:val="18"/>
                          <w:szCs w:val="18"/>
                        </w:rPr>
                        <w:t>2014</w:t>
                      </w:r>
                    </w:p>
                    <w:p w14:paraId="371AAC04" w14:textId="7E5A6525" w:rsidR="00E823FC" w:rsidRPr="00E823FC" w:rsidRDefault="00E823FC" w:rsidP="00CC38FD">
                      <w:pPr>
                        <w:pStyle w:val="Leftpanelinfo"/>
                        <w:jc w:val="both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78720" behindDoc="0" locked="1" layoutInCell="1" allowOverlap="1" wp14:anchorId="4E4637C0" wp14:editId="2D3933C4">
                <wp:simplePos x="0" y="0"/>
                <wp:positionH relativeFrom="page">
                  <wp:posOffset>2546350</wp:posOffset>
                </wp:positionH>
                <wp:positionV relativeFrom="page">
                  <wp:posOffset>2641600</wp:posOffset>
                </wp:positionV>
                <wp:extent cx="4949825" cy="732155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9825" cy="7321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954672" w14:textId="77777777" w:rsidR="00E823FC" w:rsidRPr="00E823FC" w:rsidRDefault="00E823FC" w:rsidP="00F41D0F">
                            <w:pPr>
                              <w:pStyle w:val="Heading2"/>
                            </w:pPr>
                            <w:r w:rsidRPr="00E823FC">
                              <w:t>Professional experience</w:t>
                            </w:r>
                          </w:p>
                          <w:p w14:paraId="17BC5397" w14:textId="768D51B6" w:rsidR="00E823FC" w:rsidRPr="00F41D0F" w:rsidRDefault="00CC38FD" w:rsidP="00F41D0F">
                            <w:pPr>
                              <w:pStyle w:val="Heading3"/>
                            </w:pPr>
                            <w:r>
                              <w:t>Computer Programmer</w:t>
                            </w:r>
                          </w:p>
                          <w:p w14:paraId="2EDF88F8" w14:textId="766EB045" w:rsidR="00E823FC" w:rsidRDefault="00CC38FD" w:rsidP="00F41D0F">
                            <w:pPr>
                              <w:pStyle w:val="Heading4"/>
                            </w:pPr>
                            <w:r>
                              <w:t xml:space="preserve">City Government of </w:t>
                            </w:r>
                            <w:proofErr w:type="spellStart"/>
                            <w:r>
                              <w:t>Samal</w:t>
                            </w:r>
                            <w:proofErr w:type="spellEnd"/>
                            <w:r w:rsidR="00B06ADD" w:rsidRPr="00B06ADD">
                              <w:t xml:space="preserve"> | 20</w:t>
                            </w:r>
                            <w:r>
                              <w:t>22</w:t>
                            </w:r>
                            <w:r w:rsidR="00B06ADD" w:rsidRPr="00B06ADD">
                              <w:t xml:space="preserve"> – present</w:t>
                            </w:r>
                          </w:p>
                          <w:p w14:paraId="0F6D2E65" w14:textId="5F6B8029" w:rsidR="00BF3DDA" w:rsidRPr="00BF3DDA" w:rsidRDefault="00BF3DDA" w:rsidP="00BF3DDA">
                            <w:r>
                              <w:t>Design and improve internal electronic software systems to streamline and support efficient government transactions.</w:t>
                            </w:r>
                          </w:p>
                          <w:p w14:paraId="7A3EC59D" w14:textId="1F9B3159" w:rsidR="0096334B" w:rsidRDefault="0096334B" w:rsidP="00F41D0F">
                            <w:pPr>
                              <w:pStyle w:val="ListBullet"/>
                            </w:pPr>
                            <w:r>
                              <w:t xml:space="preserve">Designed and implemented an Electronic Procurement and Inventory System that </w:t>
                            </w:r>
                            <w:r w:rsidR="00F710CD">
                              <w:t>simplify</w:t>
                            </w:r>
                            <w:r>
                              <w:t xml:space="preserve"> the entire procurement lifecycle—from requisition to inventory management—while generating analytical reports to track actual expenses against the annual procurement plan.</w:t>
                            </w:r>
                          </w:p>
                          <w:p w14:paraId="605D39D2" w14:textId="2EB1E8DA" w:rsidR="007C4EF0" w:rsidRDefault="007C4EF0" w:rsidP="00F41D0F">
                            <w:pPr>
                              <w:pStyle w:val="ListBullet"/>
                            </w:pPr>
                            <w:r>
                              <w:t>Develop a check printing system for the City Treasurer’s Office, enabling automated check printing and generation of monthly expenditure statements.</w:t>
                            </w:r>
                          </w:p>
                          <w:p w14:paraId="4DF97662" w14:textId="3E2E65DC" w:rsidR="00F41D0F" w:rsidRDefault="009B6533" w:rsidP="00F41D0F">
                            <w:pPr>
                              <w:pStyle w:val="ListBullet"/>
                            </w:pPr>
                            <w:r>
                              <w:t xml:space="preserve">Implemented an electronic remittance system that </w:t>
                            </w:r>
                            <w:r w:rsidR="00BD652E">
                              <w:t>organized</w:t>
                            </w:r>
                            <w:r>
                              <w:t xml:space="preserve"> tracking of employee benefit deductions and ensured timely remittances to government agencies.</w:t>
                            </w:r>
                          </w:p>
                          <w:p w14:paraId="763F6C15" w14:textId="21E37D50" w:rsidR="00E823FC" w:rsidRPr="00F41D0F" w:rsidRDefault="00031722" w:rsidP="00F41D0F">
                            <w:pPr>
                              <w:pStyle w:val="Heading3"/>
                            </w:pPr>
                            <w:r>
                              <w:t>Software</w:t>
                            </w:r>
                            <w:r w:rsidR="009C470D">
                              <w:t xml:space="preserve"> Technical</w:t>
                            </w:r>
                            <w:r w:rsidR="009B6533">
                              <w:t xml:space="preserve"> Support </w:t>
                            </w:r>
                          </w:p>
                          <w:p w14:paraId="7A2263B4" w14:textId="33C33C9D" w:rsidR="00E823FC" w:rsidRPr="00E823FC" w:rsidRDefault="009C470D" w:rsidP="00F41D0F">
                            <w:pPr>
                              <w:pStyle w:val="Heading4"/>
                            </w:pPr>
                            <w:r>
                              <w:t>ECPAC Systems Corporation, Davao City</w:t>
                            </w:r>
                            <w:r w:rsidR="00B06ADD" w:rsidRPr="00B06ADD">
                              <w:t xml:space="preserve"> | 20</w:t>
                            </w:r>
                            <w:r>
                              <w:t>14</w:t>
                            </w:r>
                            <w:r w:rsidR="00B06ADD" w:rsidRPr="00B06ADD">
                              <w:t xml:space="preserve"> – 20</w:t>
                            </w:r>
                            <w:r>
                              <w:t>22</w:t>
                            </w:r>
                          </w:p>
                          <w:p w14:paraId="5CDE52B5" w14:textId="08169BDA" w:rsidR="00E823FC" w:rsidRDefault="00031722" w:rsidP="005E5454">
                            <w:pPr>
                              <w:pStyle w:val="ListBullet"/>
                            </w:pPr>
                            <w:r>
                              <w:t>Deliver comprehensive on-site and remote technical support to ensure uninterrupted system operations.</w:t>
                            </w:r>
                          </w:p>
                          <w:p w14:paraId="6665BCCE" w14:textId="60D6059F" w:rsidR="00031722" w:rsidRDefault="00031722" w:rsidP="005E5454">
                            <w:pPr>
                              <w:pStyle w:val="ListBullet"/>
                            </w:pPr>
                            <w:r>
                              <w:t>Analyze, diagnose, and resolve software issues and program concerns efficiently.</w:t>
                            </w:r>
                          </w:p>
                          <w:p w14:paraId="0DA29B4D" w14:textId="2F4B1EB6" w:rsidR="00031722" w:rsidRDefault="00031722" w:rsidP="005E5454">
                            <w:pPr>
                              <w:pStyle w:val="ListBullet"/>
                            </w:pPr>
                            <w:r>
                              <w:t>Perform regular software maintenance, implement updates, and manage version control to maintain system reliability.</w:t>
                            </w:r>
                          </w:p>
                          <w:p w14:paraId="6FE5EBE1" w14:textId="2D0818C9" w:rsidR="00031722" w:rsidRDefault="00031722" w:rsidP="005E5454">
                            <w:pPr>
                              <w:pStyle w:val="ListBullet"/>
                            </w:pPr>
                            <w:r>
                              <w:t>Coordinate and oversee the technical team to optimize workflow and ensure timely resolution of tasks.</w:t>
                            </w:r>
                          </w:p>
                          <w:p w14:paraId="2AAB9D4E" w14:textId="1D4049EE" w:rsidR="00031722" w:rsidRDefault="00031722" w:rsidP="005E5454">
                            <w:pPr>
                              <w:pStyle w:val="ListBullet"/>
                            </w:pPr>
                            <w:r>
                              <w:t>Prepare and present detailed operational reports, documenting performance metrics, issues addressed, and process improvements.</w:t>
                            </w:r>
                          </w:p>
                          <w:p w14:paraId="4660EBA1" w14:textId="0F3C53DC" w:rsidR="00584242" w:rsidRDefault="00584242" w:rsidP="00584242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</w:pPr>
                          </w:p>
                          <w:p w14:paraId="1869E6A2" w14:textId="31C181CF" w:rsidR="00584242" w:rsidRDefault="00584242" w:rsidP="00584242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</w:pPr>
                          </w:p>
                          <w:p w14:paraId="679DBB70" w14:textId="292C9E57" w:rsidR="00584242" w:rsidRDefault="00584242" w:rsidP="00584242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</w:pPr>
                          </w:p>
                          <w:p w14:paraId="2FC3439A" w14:textId="7105362C" w:rsidR="00584242" w:rsidRDefault="00584242" w:rsidP="00584242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</w:pPr>
                          </w:p>
                          <w:p w14:paraId="6FFC1DE8" w14:textId="36144B16" w:rsidR="00584242" w:rsidRDefault="00584242" w:rsidP="00584242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</w:pPr>
                          </w:p>
                          <w:p w14:paraId="439163EF" w14:textId="77777777" w:rsidR="00584242" w:rsidRPr="00E823FC" w:rsidRDefault="00584242" w:rsidP="00584242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637C0" id="Text Box 13" o:spid="_x0000_s1027" type="#_x0000_t202" style="position:absolute;left:0;text-align:left;margin-left:200.5pt;margin-top:208pt;width:389.75pt;height:576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" filled="f" stroked="f">
                <v:textbox>
                  <w:txbxContent>
                    <w:p w14:paraId="36954672" w14:textId="77777777" w:rsidR="00E823FC" w:rsidRPr="00E823FC" w:rsidRDefault="00E823FC" w:rsidP="00F41D0F">
                      <w:pPr>
                        <w:pStyle w:val="Heading2"/>
                      </w:pPr>
                      <w:r w:rsidRPr="00E823FC">
                        <w:t>Professional experience</w:t>
                      </w:r>
                    </w:p>
                    <w:p w14:paraId="17BC5397" w14:textId="768D51B6" w:rsidR="00E823FC" w:rsidRPr="00F41D0F" w:rsidRDefault="00CC38FD" w:rsidP="00F41D0F">
                      <w:pPr>
                        <w:pStyle w:val="Heading3"/>
                      </w:pPr>
                      <w:r>
                        <w:t>Computer Programmer</w:t>
                      </w:r>
                    </w:p>
                    <w:p w14:paraId="2EDF88F8" w14:textId="766EB045" w:rsidR="00E823FC" w:rsidRDefault="00CC38FD" w:rsidP="00F41D0F">
                      <w:pPr>
                        <w:pStyle w:val="Heading4"/>
                      </w:pPr>
                      <w:r>
                        <w:t xml:space="preserve">City Government of </w:t>
                      </w:r>
                      <w:proofErr w:type="spellStart"/>
                      <w:r>
                        <w:t>Samal</w:t>
                      </w:r>
                      <w:proofErr w:type="spellEnd"/>
                      <w:r w:rsidR="00B06ADD" w:rsidRPr="00B06ADD">
                        <w:t xml:space="preserve"> | 20</w:t>
                      </w:r>
                      <w:r>
                        <w:t>22</w:t>
                      </w:r>
                      <w:r w:rsidR="00B06ADD" w:rsidRPr="00B06ADD">
                        <w:t xml:space="preserve"> – present</w:t>
                      </w:r>
                    </w:p>
                    <w:p w14:paraId="0F6D2E65" w14:textId="5F6B8029" w:rsidR="00BF3DDA" w:rsidRPr="00BF3DDA" w:rsidRDefault="00BF3DDA" w:rsidP="00BF3DDA">
                      <w:r>
                        <w:t>Design and improve internal electronic software systems to streamline and support efficient government transactions.</w:t>
                      </w:r>
                    </w:p>
                    <w:p w14:paraId="7A3EC59D" w14:textId="1F9B3159" w:rsidR="0096334B" w:rsidRDefault="0096334B" w:rsidP="00F41D0F">
                      <w:pPr>
                        <w:pStyle w:val="ListBullet"/>
                      </w:pPr>
                      <w:r>
                        <w:t xml:space="preserve">Designed and implemented an Electronic Procurement and Inventory System that </w:t>
                      </w:r>
                      <w:r w:rsidR="00F710CD">
                        <w:t>simplify</w:t>
                      </w:r>
                      <w:r>
                        <w:t xml:space="preserve"> the entire procurement lifecycle—from requisition to inventory management—while generating analytical reports to track actual expenses against the annual procurement plan.</w:t>
                      </w:r>
                    </w:p>
                    <w:p w14:paraId="605D39D2" w14:textId="2EB1E8DA" w:rsidR="007C4EF0" w:rsidRDefault="007C4EF0" w:rsidP="00F41D0F">
                      <w:pPr>
                        <w:pStyle w:val="ListBullet"/>
                      </w:pPr>
                      <w:r>
                        <w:t>Develop a check printing system for the City Treasurer’s Office, enabling automated check printing and generation of monthly expenditure statements.</w:t>
                      </w:r>
                    </w:p>
                    <w:p w14:paraId="4DF97662" w14:textId="3E2E65DC" w:rsidR="00F41D0F" w:rsidRDefault="009B6533" w:rsidP="00F41D0F">
                      <w:pPr>
                        <w:pStyle w:val="ListBullet"/>
                      </w:pPr>
                      <w:r>
                        <w:t xml:space="preserve">Implemented an electronic remittance system that </w:t>
                      </w:r>
                      <w:r w:rsidR="00BD652E">
                        <w:t>organized</w:t>
                      </w:r>
                      <w:r>
                        <w:t xml:space="preserve"> tracking of employee benefit deductions and ensured timely remittances to government agencies.</w:t>
                      </w:r>
                    </w:p>
                    <w:p w14:paraId="763F6C15" w14:textId="21E37D50" w:rsidR="00E823FC" w:rsidRPr="00F41D0F" w:rsidRDefault="00031722" w:rsidP="00F41D0F">
                      <w:pPr>
                        <w:pStyle w:val="Heading3"/>
                      </w:pPr>
                      <w:r>
                        <w:t>Software</w:t>
                      </w:r>
                      <w:r w:rsidR="009C470D">
                        <w:t xml:space="preserve"> Technical</w:t>
                      </w:r>
                      <w:r w:rsidR="009B6533">
                        <w:t xml:space="preserve"> Support </w:t>
                      </w:r>
                    </w:p>
                    <w:p w14:paraId="7A2263B4" w14:textId="33C33C9D" w:rsidR="00E823FC" w:rsidRPr="00E823FC" w:rsidRDefault="009C470D" w:rsidP="00F41D0F">
                      <w:pPr>
                        <w:pStyle w:val="Heading4"/>
                      </w:pPr>
                      <w:r>
                        <w:t>ECPAC Systems Corporation, Davao City</w:t>
                      </w:r>
                      <w:r w:rsidR="00B06ADD" w:rsidRPr="00B06ADD">
                        <w:t xml:space="preserve"> | 20</w:t>
                      </w:r>
                      <w:r>
                        <w:t>14</w:t>
                      </w:r>
                      <w:r w:rsidR="00B06ADD" w:rsidRPr="00B06ADD">
                        <w:t xml:space="preserve"> – 20</w:t>
                      </w:r>
                      <w:r>
                        <w:t>22</w:t>
                      </w:r>
                    </w:p>
                    <w:p w14:paraId="5CDE52B5" w14:textId="08169BDA" w:rsidR="00E823FC" w:rsidRDefault="00031722" w:rsidP="005E5454">
                      <w:pPr>
                        <w:pStyle w:val="ListBullet"/>
                      </w:pPr>
                      <w:r>
                        <w:t>Deliver comprehensive on-site and remote technical support to ensure uninterrupted system operations.</w:t>
                      </w:r>
                    </w:p>
                    <w:p w14:paraId="6665BCCE" w14:textId="60D6059F" w:rsidR="00031722" w:rsidRDefault="00031722" w:rsidP="005E5454">
                      <w:pPr>
                        <w:pStyle w:val="ListBullet"/>
                      </w:pPr>
                      <w:r>
                        <w:t>Analyze, diagnose, and resolve software issues and program concerns efficiently.</w:t>
                      </w:r>
                    </w:p>
                    <w:p w14:paraId="0DA29B4D" w14:textId="2F4B1EB6" w:rsidR="00031722" w:rsidRDefault="00031722" w:rsidP="005E5454">
                      <w:pPr>
                        <w:pStyle w:val="ListBullet"/>
                      </w:pPr>
                      <w:r>
                        <w:t>Perform regular software maintenance, implement updates, and manage version control to maintain system reliability.</w:t>
                      </w:r>
                    </w:p>
                    <w:p w14:paraId="6FE5EBE1" w14:textId="2D0818C9" w:rsidR="00031722" w:rsidRDefault="00031722" w:rsidP="005E5454">
                      <w:pPr>
                        <w:pStyle w:val="ListBullet"/>
                      </w:pPr>
                      <w:r>
                        <w:t>Coordinate and oversee the technical team to optimize workflow and ensure timely resolution of tasks.</w:t>
                      </w:r>
                    </w:p>
                    <w:p w14:paraId="2AAB9D4E" w14:textId="1D4049EE" w:rsidR="00031722" w:rsidRDefault="00031722" w:rsidP="005E5454">
                      <w:pPr>
                        <w:pStyle w:val="ListBullet"/>
                      </w:pPr>
                      <w:r>
                        <w:t>Prepare and present detailed operational reports, documenting performance metrics, issues addressed, and process improvements.</w:t>
                      </w:r>
                    </w:p>
                    <w:p w14:paraId="4660EBA1" w14:textId="0F3C53DC" w:rsidR="00584242" w:rsidRDefault="00584242" w:rsidP="00584242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</w:pPr>
                    </w:p>
                    <w:p w14:paraId="1869E6A2" w14:textId="31C181CF" w:rsidR="00584242" w:rsidRDefault="00584242" w:rsidP="00584242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</w:pPr>
                    </w:p>
                    <w:p w14:paraId="679DBB70" w14:textId="292C9E57" w:rsidR="00584242" w:rsidRDefault="00584242" w:rsidP="00584242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</w:pPr>
                    </w:p>
                    <w:p w14:paraId="2FC3439A" w14:textId="7105362C" w:rsidR="00584242" w:rsidRDefault="00584242" w:rsidP="00584242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</w:pPr>
                    </w:p>
                    <w:p w14:paraId="6FFC1DE8" w14:textId="36144B16" w:rsidR="00584242" w:rsidRDefault="00584242" w:rsidP="00584242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</w:pPr>
                    </w:p>
                    <w:p w14:paraId="439163EF" w14:textId="77777777" w:rsidR="00584242" w:rsidRPr="00E823FC" w:rsidRDefault="00584242" w:rsidP="00584242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C03558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7A989009" wp14:editId="46524158">
                <wp:simplePos x="0" y="0"/>
                <wp:positionH relativeFrom="page">
                  <wp:posOffset>381000</wp:posOffset>
                </wp:positionH>
                <wp:positionV relativeFrom="page">
                  <wp:posOffset>3764280</wp:posOffset>
                </wp:positionV>
                <wp:extent cx="1929130" cy="135636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9130" cy="1356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C4147" w14:textId="77777777" w:rsidR="00E823FC" w:rsidRPr="002C0B4E" w:rsidRDefault="00E823FC" w:rsidP="00E823FC">
                            <w:pPr>
                              <w:pStyle w:val="Heading1"/>
                              <w:rPr>
                                <w:sz w:val="24"/>
                                <w:szCs w:val="24"/>
                              </w:rPr>
                            </w:pPr>
                            <w:r w:rsidRPr="002C0B4E">
                              <w:rPr>
                                <w:sz w:val="24"/>
                                <w:szCs w:val="24"/>
                              </w:rPr>
                              <w:t>Technical skills</w:t>
                            </w:r>
                          </w:p>
                          <w:p w14:paraId="1F6114DD" w14:textId="6917566F" w:rsidR="00E823FC" w:rsidRPr="002C0B4E" w:rsidRDefault="00CC38FD" w:rsidP="00F41D0F">
                            <w:pPr>
                              <w:pStyle w:val="List"/>
                              <w:rPr>
                                <w:sz w:val="18"/>
                                <w:szCs w:val="18"/>
                              </w:rPr>
                            </w:pPr>
                            <w:r w:rsidRPr="002C0B4E">
                              <w:rPr>
                                <w:sz w:val="18"/>
                                <w:szCs w:val="18"/>
                              </w:rPr>
                              <w:t>C# Entity Framework</w:t>
                            </w:r>
                            <w:r w:rsidR="00831CBF" w:rsidRPr="002C0B4E">
                              <w:rPr>
                                <w:sz w:val="18"/>
                                <w:szCs w:val="18"/>
                              </w:rPr>
                              <w:t xml:space="preserve"> WinForms</w:t>
                            </w:r>
                          </w:p>
                          <w:p w14:paraId="6A6A347B" w14:textId="1454E42E" w:rsidR="00E823FC" w:rsidRPr="002C0B4E" w:rsidRDefault="00831CBF" w:rsidP="00F41D0F">
                            <w:pPr>
                              <w:pStyle w:val="List"/>
                              <w:rPr>
                                <w:sz w:val="18"/>
                                <w:szCs w:val="18"/>
                              </w:rPr>
                            </w:pPr>
                            <w:r w:rsidRPr="002C0B4E">
                              <w:rPr>
                                <w:sz w:val="18"/>
                                <w:szCs w:val="18"/>
                              </w:rPr>
                              <w:t>C# Asp.Net Core</w:t>
                            </w:r>
                          </w:p>
                          <w:p w14:paraId="2731738B" w14:textId="3BF73E00" w:rsidR="00E823FC" w:rsidRPr="002C0B4E" w:rsidRDefault="00831CBF" w:rsidP="00F41D0F">
                            <w:pPr>
                              <w:pStyle w:val="List"/>
                              <w:rPr>
                                <w:sz w:val="18"/>
                                <w:szCs w:val="18"/>
                              </w:rPr>
                            </w:pPr>
                            <w:r w:rsidRPr="002C0B4E">
                              <w:rPr>
                                <w:sz w:val="18"/>
                                <w:szCs w:val="18"/>
                              </w:rPr>
                              <w:t>MSSQL</w:t>
                            </w:r>
                          </w:p>
                          <w:p w14:paraId="1712579A" w14:textId="6A65F06F" w:rsidR="00AD270D" w:rsidRPr="002C0B4E" w:rsidRDefault="00AD270D" w:rsidP="00F41D0F">
                            <w:pPr>
                              <w:pStyle w:val="List"/>
                              <w:rPr>
                                <w:sz w:val="18"/>
                                <w:szCs w:val="18"/>
                              </w:rPr>
                            </w:pPr>
                            <w:r w:rsidRPr="002C0B4E">
                              <w:rPr>
                                <w:sz w:val="18"/>
                                <w:szCs w:val="18"/>
                              </w:rPr>
                              <w:t>GitHub Desktop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89009" id="Text Box 3" o:spid="_x0000_s1028" type="#_x0000_t202" style="position:absolute;left:0;text-align:left;margin-left:30pt;margin-top:296.4pt;width:151.9pt;height:106.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" filled="f" stroked="f">
                <v:textbox>
                  <w:txbxContent>
                    <w:p w14:paraId="23FC4147" w14:textId="77777777" w:rsidR="00E823FC" w:rsidRPr="002C0B4E" w:rsidRDefault="00E823FC" w:rsidP="00E823FC">
                      <w:pPr>
                        <w:pStyle w:val="Heading1"/>
                        <w:rPr>
                          <w:sz w:val="24"/>
                          <w:szCs w:val="24"/>
                        </w:rPr>
                      </w:pPr>
                      <w:r w:rsidRPr="002C0B4E">
                        <w:rPr>
                          <w:sz w:val="24"/>
                          <w:szCs w:val="24"/>
                        </w:rPr>
                        <w:t>Technical skills</w:t>
                      </w:r>
                    </w:p>
                    <w:p w14:paraId="1F6114DD" w14:textId="6917566F" w:rsidR="00E823FC" w:rsidRPr="002C0B4E" w:rsidRDefault="00CC38FD" w:rsidP="00F41D0F">
                      <w:pPr>
                        <w:pStyle w:val="List"/>
                        <w:rPr>
                          <w:sz w:val="18"/>
                          <w:szCs w:val="18"/>
                        </w:rPr>
                      </w:pPr>
                      <w:r w:rsidRPr="002C0B4E">
                        <w:rPr>
                          <w:sz w:val="18"/>
                          <w:szCs w:val="18"/>
                        </w:rPr>
                        <w:t>C# Entity Framework</w:t>
                      </w:r>
                      <w:r w:rsidR="00831CBF" w:rsidRPr="002C0B4E">
                        <w:rPr>
                          <w:sz w:val="18"/>
                          <w:szCs w:val="18"/>
                        </w:rPr>
                        <w:t xml:space="preserve"> WinForms</w:t>
                      </w:r>
                    </w:p>
                    <w:p w14:paraId="6A6A347B" w14:textId="1454E42E" w:rsidR="00E823FC" w:rsidRPr="002C0B4E" w:rsidRDefault="00831CBF" w:rsidP="00F41D0F">
                      <w:pPr>
                        <w:pStyle w:val="List"/>
                        <w:rPr>
                          <w:sz w:val="18"/>
                          <w:szCs w:val="18"/>
                        </w:rPr>
                      </w:pPr>
                      <w:r w:rsidRPr="002C0B4E">
                        <w:rPr>
                          <w:sz w:val="18"/>
                          <w:szCs w:val="18"/>
                        </w:rPr>
                        <w:t>C# Asp.Net Core</w:t>
                      </w:r>
                    </w:p>
                    <w:p w14:paraId="2731738B" w14:textId="3BF73E00" w:rsidR="00E823FC" w:rsidRPr="002C0B4E" w:rsidRDefault="00831CBF" w:rsidP="00F41D0F">
                      <w:pPr>
                        <w:pStyle w:val="List"/>
                        <w:rPr>
                          <w:sz w:val="18"/>
                          <w:szCs w:val="18"/>
                        </w:rPr>
                      </w:pPr>
                      <w:r w:rsidRPr="002C0B4E">
                        <w:rPr>
                          <w:sz w:val="18"/>
                          <w:szCs w:val="18"/>
                        </w:rPr>
                        <w:t>MSSQL</w:t>
                      </w:r>
                    </w:p>
                    <w:p w14:paraId="1712579A" w14:textId="6A65F06F" w:rsidR="00AD270D" w:rsidRPr="002C0B4E" w:rsidRDefault="00AD270D" w:rsidP="00F41D0F">
                      <w:pPr>
                        <w:pStyle w:val="List"/>
                        <w:rPr>
                          <w:sz w:val="18"/>
                          <w:szCs w:val="18"/>
                        </w:rPr>
                      </w:pPr>
                      <w:r w:rsidRPr="002C0B4E">
                        <w:rPr>
                          <w:sz w:val="18"/>
                          <w:szCs w:val="18"/>
                        </w:rPr>
                        <w:t>GitHub Desktop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E41601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1" layoutInCell="1" allowOverlap="1" wp14:anchorId="620F3672" wp14:editId="10DBA591">
                <wp:simplePos x="0" y="0"/>
                <wp:positionH relativeFrom="page">
                  <wp:posOffset>403860</wp:posOffset>
                </wp:positionH>
                <wp:positionV relativeFrom="page">
                  <wp:posOffset>5219700</wp:posOffset>
                </wp:positionV>
                <wp:extent cx="1929130" cy="967740"/>
                <wp:effectExtent l="0" t="0" r="0" b="381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9130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E762D" w14:textId="77777777" w:rsidR="00E823FC" w:rsidRPr="002C0B4E" w:rsidRDefault="00E823FC" w:rsidP="00E823FC">
                            <w:pPr>
                              <w:pStyle w:val="Heading1"/>
                              <w:rPr>
                                <w:sz w:val="24"/>
                                <w:szCs w:val="24"/>
                              </w:rPr>
                            </w:pPr>
                            <w:r w:rsidRPr="002C0B4E">
                              <w:rPr>
                                <w:sz w:val="24"/>
                                <w:szCs w:val="24"/>
                              </w:rPr>
                              <w:t>Achievements</w:t>
                            </w:r>
                          </w:p>
                          <w:p w14:paraId="1368579E" w14:textId="64450FD7" w:rsidR="00E823FC" w:rsidRPr="00F41D0F" w:rsidRDefault="00AD270D" w:rsidP="00F41D0F">
                            <w:pPr>
                              <w:pStyle w:val="Leftpanelinfo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CSC Professional Passer</w:t>
                            </w:r>
                          </w:p>
                          <w:p w14:paraId="24F615E0" w14:textId="18293B4A" w:rsidR="00E823FC" w:rsidRPr="002C0B4E" w:rsidRDefault="00AD270D" w:rsidP="00F41D0F">
                            <w:pPr>
                              <w:pStyle w:val="Leftpanelinfo"/>
                              <w:rPr>
                                <w:sz w:val="18"/>
                                <w:szCs w:val="18"/>
                              </w:rPr>
                            </w:pPr>
                            <w:r w:rsidRPr="002C0B4E">
                              <w:rPr>
                                <w:sz w:val="18"/>
                                <w:szCs w:val="18"/>
                              </w:rPr>
                              <w:t>Civil Service Commission</w:t>
                            </w:r>
                          </w:p>
                          <w:p w14:paraId="54FF16B7" w14:textId="0AB3C358" w:rsidR="00E823FC" w:rsidRPr="002C0B4E" w:rsidRDefault="00AD270D" w:rsidP="00F41D0F">
                            <w:pPr>
                              <w:pStyle w:val="Leftpanelinfo"/>
                              <w:rPr>
                                <w:sz w:val="18"/>
                                <w:szCs w:val="18"/>
                              </w:rPr>
                            </w:pPr>
                            <w:r w:rsidRPr="002C0B4E">
                              <w:rPr>
                                <w:sz w:val="18"/>
                                <w:szCs w:val="18"/>
                              </w:rPr>
                              <w:t>August 2023</w:t>
                            </w:r>
                          </w:p>
                          <w:p w14:paraId="4F4747B0" w14:textId="77777777" w:rsidR="003F242A" w:rsidRDefault="003F242A" w:rsidP="00584242">
                            <w:pPr>
                              <w:pStyle w:val="Leftpanelinfo"/>
                              <w:jc w:val="center"/>
                              <w:rPr>
                                <w:rStyle w:val="Emphasis"/>
                              </w:rPr>
                            </w:pPr>
                          </w:p>
                          <w:p w14:paraId="473A0070" w14:textId="193309F3" w:rsidR="003F242A" w:rsidRPr="00F41D0F" w:rsidRDefault="003F242A" w:rsidP="003F242A">
                            <w:pPr>
                              <w:pStyle w:val="Leftpanelinfo"/>
                              <w:rPr>
                                <w:rStyle w:val="Emphasis"/>
                              </w:rPr>
                            </w:pPr>
                          </w:p>
                          <w:p w14:paraId="3B082B3D" w14:textId="335D0C8C" w:rsidR="003F242A" w:rsidRPr="00E823FC" w:rsidRDefault="003F242A" w:rsidP="00F41D0F">
                            <w:pPr>
                              <w:pStyle w:val="Leftpanelinf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F3672" id="Text Box 27" o:spid="_x0000_s1029" type="#_x0000_t202" style="position:absolute;left:0;text-align:left;margin-left:31.8pt;margin-top:411pt;width:151.9pt;height:76.2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" filled="f" stroked="f">
                <v:textbox>
                  <w:txbxContent>
                    <w:p w14:paraId="0ADE762D" w14:textId="77777777" w:rsidR="00E823FC" w:rsidRPr="002C0B4E" w:rsidRDefault="00E823FC" w:rsidP="00E823FC">
                      <w:pPr>
                        <w:pStyle w:val="Heading1"/>
                        <w:rPr>
                          <w:sz w:val="24"/>
                          <w:szCs w:val="24"/>
                        </w:rPr>
                      </w:pPr>
                      <w:r w:rsidRPr="002C0B4E">
                        <w:rPr>
                          <w:sz w:val="24"/>
                          <w:szCs w:val="24"/>
                        </w:rPr>
                        <w:t>Achievements</w:t>
                      </w:r>
                    </w:p>
                    <w:p w14:paraId="1368579E" w14:textId="64450FD7" w:rsidR="00E823FC" w:rsidRPr="00F41D0F" w:rsidRDefault="00AD270D" w:rsidP="00F41D0F">
                      <w:pPr>
                        <w:pStyle w:val="Leftpanelinfo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CSC Professional Passer</w:t>
                      </w:r>
                    </w:p>
                    <w:p w14:paraId="24F615E0" w14:textId="18293B4A" w:rsidR="00E823FC" w:rsidRPr="002C0B4E" w:rsidRDefault="00AD270D" w:rsidP="00F41D0F">
                      <w:pPr>
                        <w:pStyle w:val="Leftpanelinfo"/>
                        <w:rPr>
                          <w:sz w:val="18"/>
                          <w:szCs w:val="18"/>
                        </w:rPr>
                      </w:pPr>
                      <w:r w:rsidRPr="002C0B4E">
                        <w:rPr>
                          <w:sz w:val="18"/>
                          <w:szCs w:val="18"/>
                        </w:rPr>
                        <w:t>Civil Service Commission</w:t>
                      </w:r>
                    </w:p>
                    <w:p w14:paraId="54FF16B7" w14:textId="0AB3C358" w:rsidR="00E823FC" w:rsidRPr="002C0B4E" w:rsidRDefault="00AD270D" w:rsidP="00F41D0F">
                      <w:pPr>
                        <w:pStyle w:val="Leftpanelinfo"/>
                        <w:rPr>
                          <w:sz w:val="18"/>
                          <w:szCs w:val="18"/>
                        </w:rPr>
                      </w:pPr>
                      <w:r w:rsidRPr="002C0B4E">
                        <w:rPr>
                          <w:sz w:val="18"/>
                          <w:szCs w:val="18"/>
                        </w:rPr>
                        <w:t>August 2023</w:t>
                      </w:r>
                    </w:p>
                    <w:p w14:paraId="4F4747B0" w14:textId="77777777" w:rsidR="003F242A" w:rsidRDefault="003F242A" w:rsidP="00584242">
                      <w:pPr>
                        <w:pStyle w:val="Leftpanelinfo"/>
                        <w:jc w:val="center"/>
                        <w:rPr>
                          <w:rStyle w:val="Emphasis"/>
                        </w:rPr>
                      </w:pPr>
                    </w:p>
                    <w:p w14:paraId="473A0070" w14:textId="193309F3" w:rsidR="003F242A" w:rsidRPr="00F41D0F" w:rsidRDefault="003F242A" w:rsidP="003F242A">
                      <w:pPr>
                        <w:pStyle w:val="Leftpanelinfo"/>
                        <w:rPr>
                          <w:rStyle w:val="Emphasis"/>
                        </w:rPr>
                      </w:pPr>
                    </w:p>
                    <w:p w14:paraId="3B082B3D" w14:textId="335D0C8C" w:rsidR="003F242A" w:rsidRPr="00E823FC" w:rsidRDefault="003F242A" w:rsidP="00F41D0F">
                      <w:pPr>
                        <w:pStyle w:val="Leftpanelinf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D1354B" w:rsidRPr="00D1354B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1" layoutInCell="1" allowOverlap="1" wp14:anchorId="354150DC" wp14:editId="17E974A8">
                <wp:simplePos x="0" y="0"/>
                <wp:positionH relativeFrom="margin">
                  <wp:align>right</wp:align>
                </wp:positionH>
                <wp:positionV relativeFrom="page">
                  <wp:posOffset>1496695</wp:posOffset>
                </wp:positionV>
                <wp:extent cx="4626610" cy="891540"/>
                <wp:effectExtent l="0" t="0" r="0" b="381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6610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EA825" w14:textId="77777777" w:rsidR="00E823FC" w:rsidRDefault="00E823FC" w:rsidP="00F41D0F">
                            <w:pPr>
                              <w:pStyle w:val="Heading2"/>
                            </w:pPr>
                            <w:r>
                              <w:t>Summary</w:t>
                            </w:r>
                          </w:p>
                          <w:p w14:paraId="7D557A04" w14:textId="4DD47C16" w:rsidR="00E823FC" w:rsidRDefault="00E33D1B" w:rsidP="00E33D1B">
                            <w:r>
                              <w:t>An experienced software developer working on enterprise or government-related systems.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150DC" id="Text Box 26" o:spid="_x0000_s1030" type="#_x0000_t202" style="position:absolute;left:0;text-align:left;margin-left:313.1pt;margin-top:117.85pt;width:364.3pt;height:70.2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" filled="f" stroked="f">
                <v:textbox>
                  <w:txbxContent>
                    <w:p w14:paraId="700EA825" w14:textId="77777777" w:rsidR="00E823FC" w:rsidRDefault="00E823FC" w:rsidP="00F41D0F">
                      <w:pPr>
                        <w:pStyle w:val="Heading2"/>
                      </w:pPr>
                      <w:r>
                        <w:t>Summary</w:t>
                      </w:r>
                    </w:p>
                    <w:p w14:paraId="7D557A04" w14:textId="4DD47C16" w:rsidR="00E823FC" w:rsidRDefault="00E33D1B" w:rsidP="00E33D1B">
                      <w:r>
                        <w:t>An experienced software developer working on enterprise or government-related systems.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D1354B" w:rsidRPr="00D1354B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1" layoutInCell="1" allowOverlap="1" wp14:anchorId="7D3E8943" wp14:editId="450E07A1">
                <wp:simplePos x="0" y="0"/>
                <wp:positionH relativeFrom="page">
                  <wp:posOffset>390525</wp:posOffset>
                </wp:positionH>
                <wp:positionV relativeFrom="page">
                  <wp:posOffset>1441450</wp:posOffset>
                </wp:positionV>
                <wp:extent cx="1938020" cy="984885"/>
                <wp:effectExtent l="0" t="0" r="0" b="571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8020" cy="984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2B3C3" w14:textId="77777777" w:rsidR="00D1354B" w:rsidRPr="002C0B4E" w:rsidRDefault="00E823FC" w:rsidP="00BF3A64">
                            <w:pPr>
                              <w:pStyle w:val="Heading1"/>
                              <w:rPr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2C0B4E">
                              <w:rPr>
                                <w:sz w:val="24"/>
                                <w:szCs w:val="24"/>
                                <w:lang w:val="de-DE"/>
                              </w:rPr>
                              <w:t>Contact</w:t>
                            </w:r>
                          </w:p>
                          <w:p w14:paraId="17872A3E" w14:textId="4FE3651D" w:rsidR="00B06ADD" w:rsidRPr="002C0B4E" w:rsidRDefault="00A20E21" w:rsidP="00BF3A64">
                            <w:pPr>
                              <w:pStyle w:val="ContactInfo"/>
                              <w:rPr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2C0B4E">
                              <w:rPr>
                                <w:sz w:val="18"/>
                                <w:szCs w:val="18"/>
                                <w:lang w:val="de-DE"/>
                              </w:rPr>
                              <w:t>0907-553-0706</w:t>
                            </w:r>
                          </w:p>
                          <w:p w14:paraId="376C3D4D" w14:textId="4E659A1F" w:rsidR="00B06ADD" w:rsidRPr="002C0B4E" w:rsidRDefault="00A20E21" w:rsidP="00BF3A64">
                            <w:pPr>
                              <w:pStyle w:val="ContactInfo"/>
                              <w:rPr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2C0B4E">
                              <w:rPr>
                                <w:sz w:val="18"/>
                                <w:szCs w:val="18"/>
                                <w:lang w:val="de-DE"/>
                              </w:rPr>
                              <w:t>vcgaco@gmail.com</w:t>
                            </w:r>
                          </w:p>
                          <w:p w14:paraId="4E789654" w14:textId="28C28950" w:rsidR="00B06ADD" w:rsidRPr="002C0B4E" w:rsidRDefault="00A20E21" w:rsidP="00BF3A64">
                            <w:pPr>
                              <w:pStyle w:val="ContactInfo"/>
                              <w:rPr>
                                <w:sz w:val="18"/>
                                <w:szCs w:val="18"/>
                                <w:lang w:val="de-DE"/>
                              </w:rPr>
                            </w:pPr>
                            <w:proofErr w:type="spellStart"/>
                            <w:r w:rsidRPr="002C0B4E">
                              <w:rPr>
                                <w:sz w:val="18"/>
                                <w:szCs w:val="18"/>
                                <w:lang w:val="de-DE"/>
                              </w:rPr>
                              <w:t>Bandera</w:t>
                            </w:r>
                            <w:proofErr w:type="spellEnd"/>
                            <w:r w:rsidRPr="002C0B4E">
                              <w:rPr>
                                <w:sz w:val="18"/>
                                <w:szCs w:val="18"/>
                                <w:lang w:val="de-DE"/>
                              </w:rPr>
                              <w:t>, IGACOS, Phil.</w:t>
                            </w:r>
                          </w:p>
                          <w:p w14:paraId="032BE8D0" w14:textId="7230F639" w:rsidR="00D1354B" w:rsidRPr="003F242A" w:rsidRDefault="00D1354B" w:rsidP="00BE45D6">
                            <w:pPr>
                              <w:pStyle w:val="ContactInfo"/>
                              <w:jc w:val="both"/>
                              <w:rPr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E8943" id="Text Box 15" o:spid="_x0000_s1031" type="#_x0000_t202" style="position:absolute;left:0;text-align:left;margin-left:30.75pt;margin-top:113.5pt;width:152.6pt;height:77.5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" filled="f" stroked="f">
                <v:textbox>
                  <w:txbxContent>
                    <w:p w14:paraId="7B12B3C3" w14:textId="77777777" w:rsidR="00D1354B" w:rsidRPr="002C0B4E" w:rsidRDefault="00E823FC" w:rsidP="00BF3A64">
                      <w:pPr>
                        <w:pStyle w:val="Heading1"/>
                        <w:rPr>
                          <w:sz w:val="24"/>
                          <w:szCs w:val="24"/>
                          <w:lang w:val="de-DE"/>
                        </w:rPr>
                      </w:pPr>
                      <w:r w:rsidRPr="002C0B4E">
                        <w:rPr>
                          <w:sz w:val="24"/>
                          <w:szCs w:val="24"/>
                          <w:lang w:val="de-DE"/>
                        </w:rPr>
                        <w:t>Contact</w:t>
                      </w:r>
                    </w:p>
                    <w:p w14:paraId="17872A3E" w14:textId="4FE3651D" w:rsidR="00B06ADD" w:rsidRPr="002C0B4E" w:rsidRDefault="00A20E21" w:rsidP="00BF3A64">
                      <w:pPr>
                        <w:pStyle w:val="ContactInfo"/>
                        <w:rPr>
                          <w:sz w:val="18"/>
                          <w:szCs w:val="18"/>
                          <w:lang w:val="de-DE"/>
                        </w:rPr>
                      </w:pPr>
                      <w:r w:rsidRPr="002C0B4E">
                        <w:rPr>
                          <w:sz w:val="18"/>
                          <w:szCs w:val="18"/>
                          <w:lang w:val="de-DE"/>
                        </w:rPr>
                        <w:t>0907-553-0706</w:t>
                      </w:r>
                    </w:p>
                    <w:p w14:paraId="376C3D4D" w14:textId="4E659A1F" w:rsidR="00B06ADD" w:rsidRPr="002C0B4E" w:rsidRDefault="00A20E21" w:rsidP="00BF3A64">
                      <w:pPr>
                        <w:pStyle w:val="ContactInfo"/>
                        <w:rPr>
                          <w:sz w:val="18"/>
                          <w:szCs w:val="18"/>
                          <w:lang w:val="de-DE"/>
                        </w:rPr>
                      </w:pPr>
                      <w:r w:rsidRPr="002C0B4E">
                        <w:rPr>
                          <w:sz w:val="18"/>
                          <w:szCs w:val="18"/>
                          <w:lang w:val="de-DE"/>
                        </w:rPr>
                        <w:t>vcgaco@gmail.com</w:t>
                      </w:r>
                    </w:p>
                    <w:p w14:paraId="4E789654" w14:textId="28C28950" w:rsidR="00B06ADD" w:rsidRPr="002C0B4E" w:rsidRDefault="00A20E21" w:rsidP="00BF3A64">
                      <w:pPr>
                        <w:pStyle w:val="ContactInfo"/>
                        <w:rPr>
                          <w:sz w:val="18"/>
                          <w:szCs w:val="18"/>
                          <w:lang w:val="de-DE"/>
                        </w:rPr>
                      </w:pPr>
                      <w:proofErr w:type="spellStart"/>
                      <w:r w:rsidRPr="002C0B4E">
                        <w:rPr>
                          <w:sz w:val="18"/>
                          <w:szCs w:val="18"/>
                          <w:lang w:val="de-DE"/>
                        </w:rPr>
                        <w:t>Bandera</w:t>
                      </w:r>
                      <w:proofErr w:type="spellEnd"/>
                      <w:r w:rsidRPr="002C0B4E">
                        <w:rPr>
                          <w:sz w:val="18"/>
                          <w:szCs w:val="18"/>
                          <w:lang w:val="de-DE"/>
                        </w:rPr>
                        <w:t>, IGACOS, Phil.</w:t>
                      </w:r>
                    </w:p>
                    <w:p w14:paraId="032BE8D0" w14:textId="7230F639" w:rsidR="00D1354B" w:rsidRPr="003F242A" w:rsidRDefault="00D1354B" w:rsidP="00BE45D6">
                      <w:pPr>
                        <w:pStyle w:val="ContactInfo"/>
                        <w:jc w:val="both"/>
                        <w:rPr>
                          <w:lang w:val="de-DE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C34530A" w14:textId="687C7CA0" w:rsidR="00D1354B" w:rsidRDefault="003F242A" w:rsidP="00D1354B">
      <w:pPr>
        <w:rPr>
          <w:vertAlign w:val="subscript"/>
        </w:rPr>
      </w:pPr>
      <w:r w:rsidRPr="00E41601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1" locked="1" layoutInCell="1" allowOverlap="1" wp14:anchorId="4F3533F6" wp14:editId="7C615330">
                <wp:simplePos x="0" y="0"/>
                <wp:positionH relativeFrom="page">
                  <wp:posOffset>106680</wp:posOffset>
                </wp:positionH>
                <wp:positionV relativeFrom="margin">
                  <wp:posOffset>7848600</wp:posOffset>
                </wp:positionV>
                <wp:extent cx="2236470" cy="1913890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1913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48E16" w14:textId="1D6862AC" w:rsidR="003F242A" w:rsidRPr="002C0B4E" w:rsidRDefault="003F242A" w:rsidP="003F242A">
                            <w:pPr>
                              <w:pStyle w:val="Heading1"/>
                              <w:rPr>
                                <w:sz w:val="24"/>
                                <w:szCs w:val="24"/>
                              </w:rPr>
                            </w:pPr>
                            <w:r w:rsidRPr="002C0B4E">
                              <w:rPr>
                                <w:sz w:val="24"/>
                                <w:szCs w:val="24"/>
                              </w:rPr>
                              <w:t>Character reference</w:t>
                            </w:r>
                          </w:p>
                          <w:p w14:paraId="188B91E0" w14:textId="18585A83" w:rsidR="003F242A" w:rsidRPr="002C0B4E" w:rsidRDefault="002243FF" w:rsidP="003F242A">
                            <w:pPr>
                              <w:pStyle w:val="Leftpanelinfo"/>
                              <w:rPr>
                                <w:rStyle w:val="Emphasis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Style w:val="Emphasis"/>
                                <w:sz w:val="18"/>
                                <w:szCs w:val="18"/>
                              </w:rPr>
                              <w:t>Jansean</w:t>
                            </w:r>
                            <w:proofErr w:type="spellEnd"/>
                            <w:r>
                              <w:rPr>
                                <w:rStyle w:val="Emphasis"/>
                                <w:sz w:val="18"/>
                                <w:szCs w:val="18"/>
                              </w:rPr>
                              <w:t xml:space="preserve"> A. Sanz</w:t>
                            </w:r>
                          </w:p>
                          <w:p w14:paraId="3D67F479" w14:textId="6E58D517" w:rsidR="003F242A" w:rsidRPr="002C0B4E" w:rsidRDefault="003F242A" w:rsidP="003F242A">
                            <w:pPr>
                              <w:pStyle w:val="Leftpanelinfo"/>
                              <w:rPr>
                                <w:sz w:val="18"/>
                                <w:szCs w:val="18"/>
                              </w:rPr>
                            </w:pPr>
                            <w:r w:rsidRPr="002C0B4E">
                              <w:rPr>
                                <w:sz w:val="18"/>
                                <w:szCs w:val="18"/>
                              </w:rPr>
                              <w:t>Account Manager</w:t>
                            </w:r>
                          </w:p>
                          <w:p w14:paraId="581AA557" w14:textId="651EC229" w:rsidR="003F242A" w:rsidRDefault="003F242A" w:rsidP="003F242A">
                            <w:pPr>
                              <w:pStyle w:val="Leftpanelinfo"/>
                              <w:rPr>
                                <w:sz w:val="18"/>
                                <w:szCs w:val="18"/>
                              </w:rPr>
                            </w:pPr>
                            <w:r w:rsidRPr="002C0B4E">
                              <w:rPr>
                                <w:sz w:val="18"/>
                                <w:szCs w:val="18"/>
                              </w:rPr>
                              <w:t>ECPAC SYSTEMS Corp</w:t>
                            </w:r>
                          </w:p>
                          <w:p w14:paraId="680B7F8D" w14:textId="1B62757A" w:rsidR="008C0335" w:rsidRDefault="008C0335" w:rsidP="003F242A">
                            <w:pPr>
                              <w:pStyle w:val="Leftpanelinf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0920-909-8351</w:t>
                            </w:r>
                          </w:p>
                          <w:p w14:paraId="19C424D8" w14:textId="1864DA45" w:rsidR="002A285E" w:rsidRPr="002A285E" w:rsidRDefault="002A285E" w:rsidP="002A285E">
                            <w:pPr>
                              <w:pStyle w:val="Leftpanelinfo"/>
                              <w:jc w:val="both"/>
                              <w:rPr>
                                <w:b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17217FE5" w14:textId="5AC86DCE" w:rsidR="003F242A" w:rsidRPr="002C0B4E" w:rsidRDefault="008C0335" w:rsidP="003F242A">
                            <w:pPr>
                              <w:pStyle w:val="Leftpanelinfo"/>
                              <w:rPr>
                                <w:rStyle w:val="Emphasi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Emphasis"/>
                                <w:sz w:val="18"/>
                                <w:szCs w:val="18"/>
                              </w:rPr>
                              <w:t xml:space="preserve">Ian S. </w:t>
                            </w:r>
                            <w:proofErr w:type="spellStart"/>
                            <w:r>
                              <w:rPr>
                                <w:rStyle w:val="Emphasis"/>
                                <w:sz w:val="18"/>
                                <w:szCs w:val="18"/>
                              </w:rPr>
                              <w:t>Belderol</w:t>
                            </w:r>
                            <w:proofErr w:type="spellEnd"/>
                          </w:p>
                          <w:p w14:paraId="7B34353A" w14:textId="58690321" w:rsidR="003F242A" w:rsidRPr="002C0B4E" w:rsidRDefault="008C0335" w:rsidP="003F242A">
                            <w:pPr>
                              <w:pStyle w:val="Leftpanelinf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ICT Division Head</w:t>
                            </w:r>
                          </w:p>
                          <w:p w14:paraId="1CEAE563" w14:textId="10950A71" w:rsidR="003F242A" w:rsidRDefault="008C0335" w:rsidP="003F242A">
                            <w:pPr>
                              <w:pStyle w:val="Leftpanelinf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City Government of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Samal</w:t>
                            </w:r>
                            <w:proofErr w:type="spellEnd"/>
                          </w:p>
                          <w:p w14:paraId="40BE4307" w14:textId="4A08C00E" w:rsidR="002243FF" w:rsidRPr="002A285E" w:rsidRDefault="002243FF" w:rsidP="003F242A">
                            <w:pPr>
                              <w:pStyle w:val="Leftpanelinfo"/>
                              <w:rPr>
                                <w:sz w:val="16"/>
                                <w:szCs w:val="16"/>
                              </w:rPr>
                            </w:pPr>
                            <w:r w:rsidRPr="002A285E">
                              <w:rPr>
                                <w:sz w:val="16"/>
                                <w:szCs w:val="16"/>
                              </w:rPr>
                              <w:t>https://www.facebook.com/ict.division.igacos</w:t>
                            </w:r>
                          </w:p>
                          <w:p w14:paraId="3EFDAC68" w14:textId="77777777" w:rsidR="008C0335" w:rsidRPr="002C0B4E" w:rsidRDefault="008C0335" w:rsidP="003F242A">
                            <w:pPr>
                              <w:pStyle w:val="Leftpanelinf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8CE93F8" w14:textId="71882D0C" w:rsidR="003F242A" w:rsidRDefault="003F242A" w:rsidP="003F242A">
                            <w:pPr>
                              <w:pStyle w:val="Leftpanelinfo"/>
                            </w:pPr>
                          </w:p>
                          <w:p w14:paraId="1145DD37" w14:textId="77777777" w:rsidR="003F242A" w:rsidRDefault="003F242A" w:rsidP="003F242A">
                            <w:pPr>
                              <w:pStyle w:val="Leftpanelinfo"/>
                            </w:pPr>
                          </w:p>
                          <w:p w14:paraId="51930BF1" w14:textId="77777777" w:rsidR="003F242A" w:rsidRDefault="003F242A" w:rsidP="003F242A">
                            <w:pPr>
                              <w:pStyle w:val="Leftpanelinfo"/>
                              <w:rPr>
                                <w:rStyle w:val="Emphasis"/>
                              </w:rPr>
                            </w:pPr>
                          </w:p>
                          <w:p w14:paraId="113DEE9A" w14:textId="77777777" w:rsidR="003F242A" w:rsidRPr="00F41D0F" w:rsidRDefault="003F242A" w:rsidP="003F242A">
                            <w:pPr>
                              <w:pStyle w:val="Leftpanelinfo"/>
                              <w:rPr>
                                <w:rStyle w:val="Emphasis"/>
                              </w:rPr>
                            </w:pPr>
                          </w:p>
                          <w:p w14:paraId="0FF73974" w14:textId="3BB3929A" w:rsidR="003F242A" w:rsidRDefault="003F242A" w:rsidP="003F242A">
                            <w:pPr>
                              <w:pStyle w:val="Leftpanelinfo"/>
                            </w:pPr>
                          </w:p>
                          <w:p w14:paraId="730C026C" w14:textId="2EC5D954" w:rsidR="00584242" w:rsidRDefault="00584242" w:rsidP="003F242A">
                            <w:pPr>
                              <w:pStyle w:val="Leftpanelinfo"/>
                            </w:pPr>
                          </w:p>
                          <w:p w14:paraId="772F3B29" w14:textId="69FD9751" w:rsidR="00584242" w:rsidRDefault="00584242" w:rsidP="003F242A">
                            <w:pPr>
                              <w:pStyle w:val="Leftpanelinfo"/>
                            </w:pPr>
                          </w:p>
                          <w:p w14:paraId="40A2EF58" w14:textId="77777777" w:rsidR="00584242" w:rsidRPr="00E823FC" w:rsidRDefault="00584242" w:rsidP="003F242A">
                            <w:pPr>
                              <w:pStyle w:val="Leftpanelinf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33F6" id="Text Box 5" o:spid="_x0000_s1032" type="#_x0000_t202" style="position:absolute;left:0;text-align:left;margin-left:8.4pt;margin-top:618pt;width:176.1pt;height:150.7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" filled="f" stroked="f">
                <v:textbox>
                  <w:txbxContent>
                    <w:p w14:paraId="1DC48E16" w14:textId="1D6862AC" w:rsidR="003F242A" w:rsidRPr="002C0B4E" w:rsidRDefault="003F242A" w:rsidP="003F242A">
                      <w:pPr>
                        <w:pStyle w:val="Heading1"/>
                        <w:rPr>
                          <w:sz w:val="24"/>
                          <w:szCs w:val="24"/>
                        </w:rPr>
                      </w:pPr>
                      <w:r w:rsidRPr="002C0B4E">
                        <w:rPr>
                          <w:sz w:val="24"/>
                          <w:szCs w:val="24"/>
                        </w:rPr>
                        <w:t>Character reference</w:t>
                      </w:r>
                    </w:p>
                    <w:p w14:paraId="188B91E0" w14:textId="18585A83" w:rsidR="003F242A" w:rsidRPr="002C0B4E" w:rsidRDefault="002243FF" w:rsidP="003F242A">
                      <w:pPr>
                        <w:pStyle w:val="Leftpanelinfo"/>
                        <w:rPr>
                          <w:rStyle w:val="Emphasis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Style w:val="Emphasis"/>
                          <w:sz w:val="18"/>
                          <w:szCs w:val="18"/>
                        </w:rPr>
                        <w:t>Jansean</w:t>
                      </w:r>
                      <w:proofErr w:type="spellEnd"/>
                      <w:r>
                        <w:rPr>
                          <w:rStyle w:val="Emphasis"/>
                          <w:sz w:val="18"/>
                          <w:szCs w:val="18"/>
                        </w:rPr>
                        <w:t xml:space="preserve"> A. Sanz</w:t>
                      </w:r>
                    </w:p>
                    <w:p w14:paraId="3D67F479" w14:textId="6E58D517" w:rsidR="003F242A" w:rsidRPr="002C0B4E" w:rsidRDefault="003F242A" w:rsidP="003F242A">
                      <w:pPr>
                        <w:pStyle w:val="Leftpanelinfo"/>
                        <w:rPr>
                          <w:sz w:val="18"/>
                          <w:szCs w:val="18"/>
                        </w:rPr>
                      </w:pPr>
                      <w:r w:rsidRPr="002C0B4E">
                        <w:rPr>
                          <w:sz w:val="18"/>
                          <w:szCs w:val="18"/>
                        </w:rPr>
                        <w:t>Account Manager</w:t>
                      </w:r>
                    </w:p>
                    <w:p w14:paraId="581AA557" w14:textId="651EC229" w:rsidR="003F242A" w:rsidRDefault="003F242A" w:rsidP="003F242A">
                      <w:pPr>
                        <w:pStyle w:val="Leftpanelinfo"/>
                        <w:rPr>
                          <w:sz w:val="18"/>
                          <w:szCs w:val="18"/>
                        </w:rPr>
                      </w:pPr>
                      <w:r w:rsidRPr="002C0B4E">
                        <w:rPr>
                          <w:sz w:val="18"/>
                          <w:szCs w:val="18"/>
                        </w:rPr>
                        <w:t>ECPAC SYSTEMS Corp</w:t>
                      </w:r>
                    </w:p>
                    <w:p w14:paraId="680B7F8D" w14:textId="1B62757A" w:rsidR="008C0335" w:rsidRDefault="008C0335" w:rsidP="003F242A">
                      <w:pPr>
                        <w:pStyle w:val="Leftpanelinf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0920-909-8351</w:t>
                      </w:r>
                    </w:p>
                    <w:p w14:paraId="19C424D8" w14:textId="1864DA45" w:rsidR="002A285E" w:rsidRPr="002A285E" w:rsidRDefault="002A285E" w:rsidP="002A285E">
                      <w:pPr>
                        <w:pStyle w:val="Leftpanelinfo"/>
                        <w:jc w:val="both"/>
                        <w:rPr>
                          <w:b/>
                          <w:iCs/>
                          <w:sz w:val="18"/>
                          <w:szCs w:val="18"/>
                        </w:rPr>
                      </w:pPr>
                    </w:p>
                    <w:p w14:paraId="17217FE5" w14:textId="5AC86DCE" w:rsidR="003F242A" w:rsidRPr="002C0B4E" w:rsidRDefault="008C0335" w:rsidP="003F242A">
                      <w:pPr>
                        <w:pStyle w:val="Leftpanelinfo"/>
                        <w:rPr>
                          <w:rStyle w:val="Emphasis"/>
                          <w:sz w:val="18"/>
                          <w:szCs w:val="18"/>
                        </w:rPr>
                      </w:pPr>
                      <w:r>
                        <w:rPr>
                          <w:rStyle w:val="Emphasis"/>
                          <w:sz w:val="18"/>
                          <w:szCs w:val="18"/>
                        </w:rPr>
                        <w:t xml:space="preserve">Ian S. </w:t>
                      </w:r>
                      <w:proofErr w:type="spellStart"/>
                      <w:r>
                        <w:rPr>
                          <w:rStyle w:val="Emphasis"/>
                          <w:sz w:val="18"/>
                          <w:szCs w:val="18"/>
                        </w:rPr>
                        <w:t>Belderol</w:t>
                      </w:r>
                      <w:proofErr w:type="spellEnd"/>
                    </w:p>
                    <w:p w14:paraId="7B34353A" w14:textId="58690321" w:rsidR="003F242A" w:rsidRPr="002C0B4E" w:rsidRDefault="008C0335" w:rsidP="003F242A">
                      <w:pPr>
                        <w:pStyle w:val="Leftpanelinf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ICT Division Head</w:t>
                      </w:r>
                    </w:p>
                    <w:p w14:paraId="1CEAE563" w14:textId="10950A71" w:rsidR="003F242A" w:rsidRDefault="008C0335" w:rsidP="003F242A">
                      <w:pPr>
                        <w:pStyle w:val="Leftpanelinf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City Government of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Samal</w:t>
                      </w:r>
                      <w:proofErr w:type="spellEnd"/>
                    </w:p>
                    <w:p w14:paraId="40BE4307" w14:textId="4A08C00E" w:rsidR="002243FF" w:rsidRPr="002A285E" w:rsidRDefault="002243FF" w:rsidP="003F242A">
                      <w:pPr>
                        <w:pStyle w:val="Leftpanelinfo"/>
                        <w:rPr>
                          <w:sz w:val="16"/>
                          <w:szCs w:val="16"/>
                        </w:rPr>
                      </w:pPr>
                      <w:r w:rsidRPr="002A285E">
                        <w:rPr>
                          <w:sz w:val="16"/>
                          <w:szCs w:val="16"/>
                        </w:rPr>
                        <w:t>https://www.facebook.com/ict.division.igacos</w:t>
                      </w:r>
                    </w:p>
                    <w:p w14:paraId="3EFDAC68" w14:textId="77777777" w:rsidR="008C0335" w:rsidRPr="002C0B4E" w:rsidRDefault="008C0335" w:rsidP="003F242A">
                      <w:pPr>
                        <w:pStyle w:val="Leftpanelinfo"/>
                        <w:rPr>
                          <w:sz w:val="18"/>
                          <w:szCs w:val="18"/>
                        </w:rPr>
                      </w:pPr>
                    </w:p>
                    <w:p w14:paraId="48CE93F8" w14:textId="71882D0C" w:rsidR="003F242A" w:rsidRDefault="003F242A" w:rsidP="003F242A">
                      <w:pPr>
                        <w:pStyle w:val="Leftpanelinfo"/>
                      </w:pPr>
                    </w:p>
                    <w:p w14:paraId="1145DD37" w14:textId="77777777" w:rsidR="003F242A" w:rsidRDefault="003F242A" w:rsidP="003F242A">
                      <w:pPr>
                        <w:pStyle w:val="Leftpanelinfo"/>
                      </w:pPr>
                    </w:p>
                    <w:p w14:paraId="51930BF1" w14:textId="77777777" w:rsidR="003F242A" w:rsidRDefault="003F242A" w:rsidP="003F242A">
                      <w:pPr>
                        <w:pStyle w:val="Leftpanelinfo"/>
                        <w:rPr>
                          <w:rStyle w:val="Emphasis"/>
                        </w:rPr>
                      </w:pPr>
                    </w:p>
                    <w:p w14:paraId="113DEE9A" w14:textId="77777777" w:rsidR="003F242A" w:rsidRPr="00F41D0F" w:rsidRDefault="003F242A" w:rsidP="003F242A">
                      <w:pPr>
                        <w:pStyle w:val="Leftpanelinfo"/>
                        <w:rPr>
                          <w:rStyle w:val="Emphasis"/>
                        </w:rPr>
                      </w:pPr>
                    </w:p>
                    <w:p w14:paraId="0FF73974" w14:textId="3BB3929A" w:rsidR="003F242A" w:rsidRDefault="003F242A" w:rsidP="003F242A">
                      <w:pPr>
                        <w:pStyle w:val="Leftpanelinfo"/>
                      </w:pPr>
                    </w:p>
                    <w:p w14:paraId="730C026C" w14:textId="2EC5D954" w:rsidR="00584242" w:rsidRDefault="00584242" w:rsidP="003F242A">
                      <w:pPr>
                        <w:pStyle w:val="Leftpanelinfo"/>
                      </w:pPr>
                    </w:p>
                    <w:p w14:paraId="772F3B29" w14:textId="69FD9751" w:rsidR="00584242" w:rsidRDefault="00584242" w:rsidP="003F242A">
                      <w:pPr>
                        <w:pStyle w:val="Leftpanelinfo"/>
                      </w:pPr>
                    </w:p>
                    <w:p w14:paraId="40A2EF58" w14:textId="77777777" w:rsidR="00584242" w:rsidRPr="00E823FC" w:rsidRDefault="00584242" w:rsidP="003F242A">
                      <w:pPr>
                        <w:pStyle w:val="Leftpanelinfo"/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125DE87F" w14:textId="60594026" w:rsidR="003F242A" w:rsidRDefault="003F242A" w:rsidP="00D1354B">
      <w:pPr>
        <w:rPr>
          <w:vertAlign w:val="subscript"/>
        </w:rPr>
      </w:pPr>
    </w:p>
    <w:p w14:paraId="06D1B449" w14:textId="48E1F1CC" w:rsidR="003F242A" w:rsidRDefault="003F242A" w:rsidP="00D1354B">
      <w:pPr>
        <w:rPr>
          <w:vertAlign w:val="subscript"/>
        </w:rPr>
      </w:pPr>
    </w:p>
    <w:p w14:paraId="6DBC30D9" w14:textId="3B17074D" w:rsidR="003F242A" w:rsidRDefault="003F242A" w:rsidP="00D1354B">
      <w:pPr>
        <w:rPr>
          <w:vertAlign w:val="subscript"/>
        </w:rPr>
      </w:pPr>
    </w:p>
    <w:p w14:paraId="24398F6F" w14:textId="25BFC963" w:rsidR="003F242A" w:rsidRDefault="003F242A" w:rsidP="00D1354B">
      <w:pPr>
        <w:rPr>
          <w:vertAlign w:val="subscript"/>
        </w:rPr>
      </w:pPr>
    </w:p>
    <w:p w14:paraId="7551974C" w14:textId="120967A8" w:rsidR="003F242A" w:rsidRDefault="003F242A" w:rsidP="00D1354B">
      <w:pPr>
        <w:rPr>
          <w:vertAlign w:val="subscript"/>
        </w:rPr>
      </w:pPr>
    </w:p>
    <w:p w14:paraId="14E85BDE" w14:textId="3FFB8BCA" w:rsidR="003F242A" w:rsidRDefault="003F242A" w:rsidP="00D1354B">
      <w:pPr>
        <w:rPr>
          <w:vertAlign w:val="subscript"/>
        </w:rPr>
      </w:pPr>
    </w:p>
    <w:p w14:paraId="276CD139" w14:textId="24DE6687" w:rsidR="003F242A" w:rsidRDefault="003F242A" w:rsidP="00D1354B">
      <w:pPr>
        <w:rPr>
          <w:vertAlign w:val="subscript"/>
        </w:rPr>
      </w:pPr>
    </w:p>
    <w:p w14:paraId="5509C13C" w14:textId="41F544B3" w:rsidR="003F242A" w:rsidRDefault="003F242A" w:rsidP="00D1354B">
      <w:pPr>
        <w:rPr>
          <w:vertAlign w:val="subscript"/>
        </w:rPr>
      </w:pPr>
    </w:p>
    <w:p w14:paraId="26F30516" w14:textId="0442B96D" w:rsidR="003F242A" w:rsidRDefault="003F242A" w:rsidP="00D1354B">
      <w:pPr>
        <w:rPr>
          <w:vertAlign w:val="subscript"/>
        </w:rPr>
      </w:pPr>
    </w:p>
    <w:p w14:paraId="0EF9E736" w14:textId="0BF62DD1" w:rsidR="003F242A" w:rsidRDefault="003F242A" w:rsidP="00D1354B">
      <w:pPr>
        <w:rPr>
          <w:vertAlign w:val="subscript"/>
        </w:rPr>
      </w:pPr>
    </w:p>
    <w:p w14:paraId="230002B4" w14:textId="5F01A246" w:rsidR="003F242A" w:rsidRDefault="003F242A" w:rsidP="00D1354B">
      <w:pPr>
        <w:rPr>
          <w:vertAlign w:val="subscript"/>
        </w:rPr>
      </w:pPr>
    </w:p>
    <w:p w14:paraId="581C52FD" w14:textId="4302AC7D" w:rsidR="003F242A" w:rsidRDefault="003F242A" w:rsidP="00D1354B">
      <w:pPr>
        <w:rPr>
          <w:vertAlign w:val="subscript"/>
        </w:rPr>
      </w:pPr>
    </w:p>
    <w:p w14:paraId="4DBCA91B" w14:textId="615D9B7D" w:rsidR="003F242A" w:rsidRDefault="003F242A" w:rsidP="00D1354B">
      <w:pPr>
        <w:rPr>
          <w:vertAlign w:val="subscript"/>
        </w:rPr>
      </w:pPr>
    </w:p>
    <w:p w14:paraId="5D153DFD" w14:textId="31B22E2D" w:rsidR="003F242A" w:rsidRDefault="003F242A" w:rsidP="00D1354B">
      <w:pPr>
        <w:rPr>
          <w:vertAlign w:val="subscript"/>
        </w:rPr>
      </w:pPr>
    </w:p>
    <w:p w14:paraId="506FA350" w14:textId="4CC731BB" w:rsidR="003F242A" w:rsidRDefault="003F242A" w:rsidP="00D1354B">
      <w:pPr>
        <w:rPr>
          <w:vertAlign w:val="subscript"/>
        </w:rPr>
      </w:pPr>
    </w:p>
    <w:p w14:paraId="531F66C7" w14:textId="17652D3B" w:rsidR="003F242A" w:rsidRDefault="003F242A" w:rsidP="00D1354B">
      <w:pPr>
        <w:rPr>
          <w:vertAlign w:val="subscript"/>
        </w:rPr>
      </w:pPr>
    </w:p>
    <w:p w14:paraId="5DD85BF3" w14:textId="428F1A3E" w:rsidR="003F242A" w:rsidRDefault="003F242A" w:rsidP="00D1354B">
      <w:pPr>
        <w:rPr>
          <w:vertAlign w:val="subscript"/>
        </w:rPr>
      </w:pPr>
    </w:p>
    <w:p w14:paraId="1D22E04B" w14:textId="4E1739F6" w:rsidR="003F242A" w:rsidRDefault="002C0B4E" w:rsidP="00D1354B">
      <w:pPr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D1F2C7" wp14:editId="4FF28984">
                <wp:simplePos x="0" y="0"/>
                <wp:positionH relativeFrom="page">
                  <wp:align>left</wp:align>
                </wp:positionH>
                <wp:positionV relativeFrom="paragraph">
                  <wp:posOffset>207645</wp:posOffset>
                </wp:positionV>
                <wp:extent cx="2278380" cy="7620"/>
                <wp:effectExtent l="0" t="0" r="26670" b="30480"/>
                <wp:wrapNone/>
                <wp:docPr id="10" name="Straight Connector 29376299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78380" cy="762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2FF4F" id="Straight Connector 293762995" o:spid="_x0000_s1026" alt="&quot;&quot;" style="position:absolute;flip:y;z-index:2516879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6.35pt" to="179.4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" strokecolor="#a5a5a5 [2092]">
                <v:stroke joinstyle="miter"/>
                <w10:wrap anchorx="page"/>
              </v:line>
            </w:pict>
          </mc:Fallback>
        </mc:AlternateContent>
      </w:r>
    </w:p>
    <w:p w14:paraId="43FCAFAF" w14:textId="26AE7373" w:rsidR="003F242A" w:rsidRDefault="003F242A" w:rsidP="00D1354B">
      <w:pPr>
        <w:rPr>
          <w:vertAlign w:val="subscript"/>
        </w:rPr>
      </w:pPr>
    </w:p>
    <w:p w14:paraId="4559FAF0" w14:textId="212A5777" w:rsidR="003F242A" w:rsidRDefault="003F242A" w:rsidP="00D1354B">
      <w:pPr>
        <w:rPr>
          <w:vertAlign w:val="subscript"/>
        </w:rPr>
      </w:pPr>
    </w:p>
    <w:p w14:paraId="21DED707" w14:textId="547D29D6" w:rsidR="003F242A" w:rsidRDefault="003F242A" w:rsidP="00D1354B">
      <w:pPr>
        <w:rPr>
          <w:vertAlign w:val="subscript"/>
        </w:rPr>
      </w:pPr>
    </w:p>
    <w:p w14:paraId="02127FE7" w14:textId="2E2ADA3D" w:rsidR="003F242A" w:rsidRDefault="003F242A" w:rsidP="00D1354B">
      <w:pPr>
        <w:rPr>
          <w:vertAlign w:val="subscript"/>
        </w:rPr>
      </w:pPr>
    </w:p>
    <w:p w14:paraId="0A281D8B" w14:textId="1BBD0D5E" w:rsidR="003F242A" w:rsidRDefault="003F242A" w:rsidP="00D1354B">
      <w:pPr>
        <w:rPr>
          <w:vertAlign w:val="subscript"/>
        </w:rPr>
      </w:pPr>
    </w:p>
    <w:p w14:paraId="29A859C3" w14:textId="3A884DD4" w:rsidR="003F242A" w:rsidRDefault="003F242A" w:rsidP="00D1354B">
      <w:pPr>
        <w:rPr>
          <w:vertAlign w:val="subscript"/>
        </w:rPr>
      </w:pPr>
    </w:p>
    <w:p w14:paraId="1A1E9C81" w14:textId="2366B637" w:rsidR="003F242A" w:rsidRDefault="003F242A" w:rsidP="00D1354B">
      <w:pPr>
        <w:rPr>
          <w:vertAlign w:val="subscript"/>
        </w:rPr>
      </w:pPr>
    </w:p>
    <w:p w14:paraId="36691C0C" w14:textId="6C768A7C" w:rsidR="003F242A" w:rsidRDefault="00584242" w:rsidP="00D1354B">
      <w:pPr>
        <w:rPr>
          <w:vertAlign w:val="subscript"/>
        </w:rPr>
      </w:pPr>
      <w:r w:rsidRPr="00E41601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1" layoutInCell="1" allowOverlap="1" wp14:anchorId="770F627B" wp14:editId="2003A080">
                <wp:simplePos x="0" y="0"/>
                <wp:positionH relativeFrom="page">
                  <wp:posOffset>381000</wp:posOffset>
                </wp:positionH>
                <wp:positionV relativeFrom="page">
                  <wp:posOffset>6316980</wp:posOffset>
                </wp:positionV>
                <wp:extent cx="1929130" cy="16002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9130" cy="160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BDB11" w14:textId="7F4B1880" w:rsidR="00584242" w:rsidRDefault="00584242" w:rsidP="00584242">
                            <w:pPr>
                              <w:pStyle w:val="Heading1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Seminars and trainigs</w:t>
                            </w:r>
                          </w:p>
                          <w:p w14:paraId="24DC100F" w14:textId="10E64A98" w:rsidR="002976D8" w:rsidRDefault="00AC65B9" w:rsidP="002976D8">
                            <w:pPr>
                              <w:pStyle w:val="Leftpanelinfo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AI Prompts 101</w:t>
                            </w:r>
                          </w:p>
                          <w:p w14:paraId="39513914" w14:textId="36C75FB2" w:rsidR="00AC65B9" w:rsidRPr="002C0B4E" w:rsidRDefault="00AC65B9" w:rsidP="00AC65B9">
                            <w:pPr>
                              <w:pStyle w:val="Leftpanelinf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DICT-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Agusan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Del Sur</w:t>
                            </w:r>
                          </w:p>
                          <w:p w14:paraId="6DC85426" w14:textId="77777777" w:rsidR="00AC65B9" w:rsidRPr="00F41D0F" w:rsidRDefault="00AC65B9" w:rsidP="002976D8">
                            <w:pPr>
                              <w:pStyle w:val="Leftpanelinfo"/>
                              <w:rPr>
                                <w:rStyle w:val="Emphasis"/>
                              </w:rPr>
                            </w:pPr>
                          </w:p>
                          <w:p w14:paraId="7A975A05" w14:textId="77777777" w:rsidR="00584242" w:rsidRDefault="00584242" w:rsidP="00584242">
                            <w:pPr>
                              <w:pStyle w:val="Leftpanelinfo"/>
                              <w:jc w:val="center"/>
                              <w:rPr>
                                <w:rStyle w:val="Emphasis"/>
                              </w:rPr>
                            </w:pPr>
                          </w:p>
                          <w:p w14:paraId="1B656EE0" w14:textId="77777777" w:rsidR="00584242" w:rsidRPr="00F41D0F" w:rsidRDefault="00584242" w:rsidP="00584242">
                            <w:pPr>
                              <w:pStyle w:val="Leftpanelinfo"/>
                              <w:rPr>
                                <w:rStyle w:val="Emphasis"/>
                              </w:rPr>
                            </w:pPr>
                          </w:p>
                          <w:p w14:paraId="1D5B40FF" w14:textId="77777777" w:rsidR="00584242" w:rsidRPr="00E823FC" w:rsidRDefault="00584242" w:rsidP="00584242">
                            <w:pPr>
                              <w:pStyle w:val="Leftpanelinf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F627B" id="Text Box 6" o:spid="_x0000_s1033" type="#_x0000_t202" style="position:absolute;left:0;text-align:left;margin-left:30pt;margin-top:497.4pt;width:151.9pt;height:126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" filled="f" stroked="f">
                <v:textbox>
                  <w:txbxContent>
                    <w:p w14:paraId="0E2BDB11" w14:textId="7F4B1880" w:rsidR="00584242" w:rsidRDefault="00584242" w:rsidP="00584242">
                      <w:pPr>
                        <w:pStyle w:val="Heading1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Seminars and trainigs</w:t>
                      </w:r>
                    </w:p>
                    <w:p w14:paraId="24DC100F" w14:textId="10E64A98" w:rsidR="002976D8" w:rsidRDefault="00AC65B9" w:rsidP="002976D8">
                      <w:pPr>
                        <w:pStyle w:val="Leftpanelinfo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AI Prompts 101</w:t>
                      </w:r>
                    </w:p>
                    <w:p w14:paraId="39513914" w14:textId="36C75FB2" w:rsidR="00AC65B9" w:rsidRPr="002C0B4E" w:rsidRDefault="00AC65B9" w:rsidP="00AC65B9">
                      <w:pPr>
                        <w:pStyle w:val="Leftpanelinf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DICT-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Agusan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Del Sur</w:t>
                      </w:r>
                    </w:p>
                    <w:p w14:paraId="6DC85426" w14:textId="77777777" w:rsidR="00AC65B9" w:rsidRPr="00F41D0F" w:rsidRDefault="00AC65B9" w:rsidP="002976D8">
                      <w:pPr>
                        <w:pStyle w:val="Leftpanelinfo"/>
                        <w:rPr>
                          <w:rStyle w:val="Emphasis"/>
                        </w:rPr>
                      </w:pPr>
                    </w:p>
                    <w:p w14:paraId="7A975A05" w14:textId="77777777" w:rsidR="00584242" w:rsidRDefault="00584242" w:rsidP="00584242">
                      <w:pPr>
                        <w:pStyle w:val="Leftpanelinfo"/>
                        <w:jc w:val="center"/>
                        <w:rPr>
                          <w:rStyle w:val="Emphasis"/>
                        </w:rPr>
                      </w:pPr>
                    </w:p>
                    <w:p w14:paraId="1B656EE0" w14:textId="77777777" w:rsidR="00584242" w:rsidRPr="00F41D0F" w:rsidRDefault="00584242" w:rsidP="00584242">
                      <w:pPr>
                        <w:pStyle w:val="Leftpanelinfo"/>
                        <w:rPr>
                          <w:rStyle w:val="Emphasis"/>
                        </w:rPr>
                      </w:pPr>
                    </w:p>
                    <w:p w14:paraId="1D5B40FF" w14:textId="77777777" w:rsidR="00584242" w:rsidRPr="00E823FC" w:rsidRDefault="00584242" w:rsidP="00584242">
                      <w:pPr>
                        <w:pStyle w:val="Leftpanelinf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E3B8E5E" w14:textId="7FE2B739" w:rsidR="003F242A" w:rsidRDefault="003F242A" w:rsidP="00D1354B">
      <w:pPr>
        <w:rPr>
          <w:vertAlign w:val="subscript"/>
        </w:rPr>
      </w:pPr>
    </w:p>
    <w:p w14:paraId="4C023614" w14:textId="09D4DD92" w:rsidR="003F242A" w:rsidRDefault="003F242A" w:rsidP="00D1354B">
      <w:pPr>
        <w:rPr>
          <w:vertAlign w:val="subscript"/>
        </w:rPr>
      </w:pPr>
    </w:p>
    <w:p w14:paraId="655804D2" w14:textId="5F46A7BD" w:rsidR="003F242A" w:rsidRDefault="003F242A" w:rsidP="00D1354B">
      <w:pPr>
        <w:rPr>
          <w:vertAlign w:val="subscript"/>
        </w:rPr>
      </w:pPr>
    </w:p>
    <w:p w14:paraId="1B3245F3" w14:textId="0A59A0CE" w:rsidR="003F242A" w:rsidRDefault="003F242A" w:rsidP="00D1354B">
      <w:pPr>
        <w:rPr>
          <w:vertAlign w:val="subscript"/>
        </w:rPr>
      </w:pPr>
    </w:p>
    <w:p w14:paraId="3CA0C6C8" w14:textId="0FBFB292" w:rsidR="003F242A" w:rsidRDefault="003F242A" w:rsidP="00D1354B">
      <w:pPr>
        <w:rPr>
          <w:vertAlign w:val="subscript"/>
        </w:rPr>
      </w:pPr>
    </w:p>
    <w:p w14:paraId="5904B3AC" w14:textId="242FADFA" w:rsidR="003F242A" w:rsidRDefault="00584242" w:rsidP="00D1354B">
      <w:pPr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CB00A0" wp14:editId="0698202F">
                <wp:simplePos x="0" y="0"/>
                <wp:positionH relativeFrom="column">
                  <wp:posOffset>-411480</wp:posOffset>
                </wp:positionH>
                <wp:positionV relativeFrom="paragraph">
                  <wp:posOffset>256540</wp:posOffset>
                </wp:positionV>
                <wp:extent cx="2297430" cy="11430"/>
                <wp:effectExtent l="0" t="0" r="26670" b="26670"/>
                <wp:wrapNone/>
                <wp:docPr id="4" name="Straight Connector 142723779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7430" cy="1143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CD7AE1" id="Straight Connector 1427237793" o:spid="_x0000_s1026" alt="&quot;&quot;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4pt,20.2pt" to="148.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" strokecolor="#a5a5a5 [2092]">
                <v:stroke joinstyle="miter"/>
              </v:line>
            </w:pict>
          </mc:Fallback>
        </mc:AlternateContent>
      </w:r>
    </w:p>
    <w:p w14:paraId="20764D45" w14:textId="757F215C" w:rsidR="003F242A" w:rsidRDefault="003F242A" w:rsidP="00D1354B">
      <w:pPr>
        <w:rPr>
          <w:vertAlign w:val="subscript"/>
        </w:rPr>
      </w:pPr>
    </w:p>
    <w:p w14:paraId="292FC9B3" w14:textId="1B739D78" w:rsidR="003F242A" w:rsidRDefault="003F242A" w:rsidP="00D1354B">
      <w:pPr>
        <w:rPr>
          <w:vertAlign w:val="subscript"/>
        </w:rPr>
      </w:pPr>
    </w:p>
    <w:p w14:paraId="6CA29603" w14:textId="3461F50A" w:rsidR="003F242A" w:rsidRDefault="003F242A" w:rsidP="00D1354B">
      <w:pPr>
        <w:rPr>
          <w:vertAlign w:val="subscript"/>
        </w:rPr>
      </w:pPr>
    </w:p>
    <w:p w14:paraId="2D025587" w14:textId="056C6A76" w:rsidR="003F242A" w:rsidRDefault="003F242A" w:rsidP="00D1354B">
      <w:pPr>
        <w:rPr>
          <w:vertAlign w:val="subscript"/>
        </w:rPr>
      </w:pPr>
    </w:p>
    <w:p w14:paraId="58989E18" w14:textId="71F5DA94" w:rsidR="003F242A" w:rsidRDefault="003F242A" w:rsidP="00D1354B">
      <w:pPr>
        <w:rPr>
          <w:vertAlign w:val="subscript"/>
        </w:rPr>
      </w:pPr>
    </w:p>
    <w:p w14:paraId="7FCF5420" w14:textId="4FDB5346" w:rsidR="003F242A" w:rsidRDefault="003F242A" w:rsidP="00D1354B">
      <w:pPr>
        <w:rPr>
          <w:vertAlign w:val="subscript"/>
        </w:rPr>
      </w:pPr>
    </w:p>
    <w:p w14:paraId="1DC0B0D3" w14:textId="01608047" w:rsidR="00057C0F" w:rsidRDefault="00057C0F" w:rsidP="00D1354B">
      <w:pPr>
        <w:rPr>
          <w:vertAlign w:val="subscript"/>
        </w:rPr>
      </w:pPr>
    </w:p>
    <w:sectPr w:rsidR="00057C0F" w:rsidSect="00D1354B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938E9" w14:textId="77777777" w:rsidR="00FE369F" w:rsidRDefault="00FE369F" w:rsidP="00D1354B">
      <w:r>
        <w:separator/>
      </w:r>
    </w:p>
  </w:endnote>
  <w:endnote w:type="continuationSeparator" w:id="0">
    <w:p w14:paraId="742C5CDC" w14:textId="77777777" w:rsidR="00FE369F" w:rsidRDefault="00FE369F" w:rsidP="00D1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31497" w14:textId="77777777" w:rsidR="00FE369F" w:rsidRDefault="00FE369F" w:rsidP="00D1354B">
      <w:r>
        <w:separator/>
      </w:r>
    </w:p>
  </w:footnote>
  <w:footnote w:type="continuationSeparator" w:id="0">
    <w:p w14:paraId="7C5CB4F6" w14:textId="77777777" w:rsidR="00FE369F" w:rsidRDefault="00FE369F" w:rsidP="00D1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13448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30E80"/>
    <w:multiLevelType w:val="hybridMultilevel"/>
    <w:tmpl w:val="EA985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B679F"/>
    <w:multiLevelType w:val="hybridMultilevel"/>
    <w:tmpl w:val="A93CF3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8F4AC1"/>
    <w:multiLevelType w:val="hybridMultilevel"/>
    <w:tmpl w:val="9C40B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21"/>
    <w:rsid w:val="00007F3D"/>
    <w:rsid w:val="00020F1A"/>
    <w:rsid w:val="00031722"/>
    <w:rsid w:val="00035926"/>
    <w:rsid w:val="00046B5F"/>
    <w:rsid w:val="00046F28"/>
    <w:rsid w:val="00057C0F"/>
    <w:rsid w:val="0006442E"/>
    <w:rsid w:val="000749B1"/>
    <w:rsid w:val="0008190F"/>
    <w:rsid w:val="000A576C"/>
    <w:rsid w:val="000C796A"/>
    <w:rsid w:val="00110DCD"/>
    <w:rsid w:val="001137A8"/>
    <w:rsid w:val="00136C5C"/>
    <w:rsid w:val="00182925"/>
    <w:rsid w:val="00196147"/>
    <w:rsid w:val="001A572F"/>
    <w:rsid w:val="002056E8"/>
    <w:rsid w:val="00210649"/>
    <w:rsid w:val="00213C66"/>
    <w:rsid w:val="002243FF"/>
    <w:rsid w:val="00231652"/>
    <w:rsid w:val="00257458"/>
    <w:rsid w:val="002976D8"/>
    <w:rsid w:val="002A285E"/>
    <w:rsid w:val="002A55AD"/>
    <w:rsid w:val="002C0B4E"/>
    <w:rsid w:val="002E21BD"/>
    <w:rsid w:val="0032226E"/>
    <w:rsid w:val="0036014C"/>
    <w:rsid w:val="00371639"/>
    <w:rsid w:val="003A0A68"/>
    <w:rsid w:val="003B33FB"/>
    <w:rsid w:val="003C0B16"/>
    <w:rsid w:val="003D152C"/>
    <w:rsid w:val="003F242A"/>
    <w:rsid w:val="003F24CC"/>
    <w:rsid w:val="00416CAD"/>
    <w:rsid w:val="0042158C"/>
    <w:rsid w:val="004261DC"/>
    <w:rsid w:val="0042625C"/>
    <w:rsid w:val="00433BD0"/>
    <w:rsid w:val="00444F90"/>
    <w:rsid w:val="0046288F"/>
    <w:rsid w:val="004650A1"/>
    <w:rsid w:val="00477EE5"/>
    <w:rsid w:val="004A0CA2"/>
    <w:rsid w:val="004D306E"/>
    <w:rsid w:val="004D4E17"/>
    <w:rsid w:val="004F1B78"/>
    <w:rsid w:val="004F56BA"/>
    <w:rsid w:val="0051213B"/>
    <w:rsid w:val="00530BA3"/>
    <w:rsid w:val="00533946"/>
    <w:rsid w:val="0054365E"/>
    <w:rsid w:val="00584242"/>
    <w:rsid w:val="005933EA"/>
    <w:rsid w:val="00593BAB"/>
    <w:rsid w:val="005C6C87"/>
    <w:rsid w:val="005F2437"/>
    <w:rsid w:val="006069F1"/>
    <w:rsid w:val="0066025D"/>
    <w:rsid w:val="006602EC"/>
    <w:rsid w:val="00663982"/>
    <w:rsid w:val="00684877"/>
    <w:rsid w:val="00685076"/>
    <w:rsid w:val="00692CEC"/>
    <w:rsid w:val="006B29A0"/>
    <w:rsid w:val="006D62DF"/>
    <w:rsid w:val="006E021B"/>
    <w:rsid w:val="006F1F65"/>
    <w:rsid w:val="006F609F"/>
    <w:rsid w:val="006F71FC"/>
    <w:rsid w:val="00711909"/>
    <w:rsid w:val="00716E5A"/>
    <w:rsid w:val="00722B5F"/>
    <w:rsid w:val="0073059E"/>
    <w:rsid w:val="00733701"/>
    <w:rsid w:val="00757443"/>
    <w:rsid w:val="007614CA"/>
    <w:rsid w:val="00767510"/>
    <w:rsid w:val="007A3470"/>
    <w:rsid w:val="007A6E81"/>
    <w:rsid w:val="007B0BFB"/>
    <w:rsid w:val="007B0EEC"/>
    <w:rsid w:val="007C4EF0"/>
    <w:rsid w:val="007E112A"/>
    <w:rsid w:val="007F418C"/>
    <w:rsid w:val="00821E07"/>
    <w:rsid w:val="00830437"/>
    <w:rsid w:val="00831CBF"/>
    <w:rsid w:val="00833F8D"/>
    <w:rsid w:val="008350DD"/>
    <w:rsid w:val="00850034"/>
    <w:rsid w:val="00851932"/>
    <w:rsid w:val="00864853"/>
    <w:rsid w:val="0086648A"/>
    <w:rsid w:val="008A00D1"/>
    <w:rsid w:val="008B5108"/>
    <w:rsid w:val="008C0335"/>
    <w:rsid w:val="008C57C3"/>
    <w:rsid w:val="00906475"/>
    <w:rsid w:val="00917123"/>
    <w:rsid w:val="00917E46"/>
    <w:rsid w:val="009256DC"/>
    <w:rsid w:val="00930B81"/>
    <w:rsid w:val="00936BC6"/>
    <w:rsid w:val="0096334B"/>
    <w:rsid w:val="00977384"/>
    <w:rsid w:val="0098307F"/>
    <w:rsid w:val="009B6533"/>
    <w:rsid w:val="009C13BF"/>
    <w:rsid w:val="009C470D"/>
    <w:rsid w:val="009D68F5"/>
    <w:rsid w:val="009D716C"/>
    <w:rsid w:val="00A1698D"/>
    <w:rsid w:val="00A20E21"/>
    <w:rsid w:val="00A3362D"/>
    <w:rsid w:val="00A34B40"/>
    <w:rsid w:val="00A83898"/>
    <w:rsid w:val="00A8535F"/>
    <w:rsid w:val="00A8582A"/>
    <w:rsid w:val="00A95AA4"/>
    <w:rsid w:val="00AA151F"/>
    <w:rsid w:val="00AC65B9"/>
    <w:rsid w:val="00AD270D"/>
    <w:rsid w:val="00AE06F1"/>
    <w:rsid w:val="00AE2BF2"/>
    <w:rsid w:val="00B06ADD"/>
    <w:rsid w:val="00B10275"/>
    <w:rsid w:val="00B23EBB"/>
    <w:rsid w:val="00B41010"/>
    <w:rsid w:val="00B55AD3"/>
    <w:rsid w:val="00B817AB"/>
    <w:rsid w:val="00BA1836"/>
    <w:rsid w:val="00BC32F1"/>
    <w:rsid w:val="00BD484E"/>
    <w:rsid w:val="00BD652E"/>
    <w:rsid w:val="00BE45D6"/>
    <w:rsid w:val="00BF3A64"/>
    <w:rsid w:val="00BF3DDA"/>
    <w:rsid w:val="00C0042C"/>
    <w:rsid w:val="00C02A25"/>
    <w:rsid w:val="00C030BE"/>
    <w:rsid w:val="00C03558"/>
    <w:rsid w:val="00C22541"/>
    <w:rsid w:val="00C40A22"/>
    <w:rsid w:val="00C64563"/>
    <w:rsid w:val="00CA5B37"/>
    <w:rsid w:val="00CC38FD"/>
    <w:rsid w:val="00CC42B0"/>
    <w:rsid w:val="00CD7353"/>
    <w:rsid w:val="00CE342F"/>
    <w:rsid w:val="00CF1D3D"/>
    <w:rsid w:val="00CF6216"/>
    <w:rsid w:val="00CF7D78"/>
    <w:rsid w:val="00D04C25"/>
    <w:rsid w:val="00D1354B"/>
    <w:rsid w:val="00D42E13"/>
    <w:rsid w:val="00D4324E"/>
    <w:rsid w:val="00D55A5C"/>
    <w:rsid w:val="00D56A50"/>
    <w:rsid w:val="00D62CFC"/>
    <w:rsid w:val="00D920AB"/>
    <w:rsid w:val="00DC50ED"/>
    <w:rsid w:val="00DE4A00"/>
    <w:rsid w:val="00E052EE"/>
    <w:rsid w:val="00E12E68"/>
    <w:rsid w:val="00E33D1B"/>
    <w:rsid w:val="00E41601"/>
    <w:rsid w:val="00E64466"/>
    <w:rsid w:val="00E724A0"/>
    <w:rsid w:val="00E75ED9"/>
    <w:rsid w:val="00E823FC"/>
    <w:rsid w:val="00EA1214"/>
    <w:rsid w:val="00EB7B9D"/>
    <w:rsid w:val="00EE22B8"/>
    <w:rsid w:val="00EE2DF6"/>
    <w:rsid w:val="00F02F3A"/>
    <w:rsid w:val="00F100AF"/>
    <w:rsid w:val="00F16E9A"/>
    <w:rsid w:val="00F2537E"/>
    <w:rsid w:val="00F35397"/>
    <w:rsid w:val="00F41D0F"/>
    <w:rsid w:val="00F50EAF"/>
    <w:rsid w:val="00F710CD"/>
    <w:rsid w:val="00FD11F7"/>
    <w:rsid w:val="00FD6886"/>
    <w:rsid w:val="00FD6CF2"/>
    <w:rsid w:val="00FE0784"/>
    <w:rsid w:val="00FE369F"/>
    <w:rsid w:val="00FF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CBB0E"/>
  <w15:chartTrackingRefBased/>
  <w15:docId w15:val="{B001ABEC-083C-4F76-9F0E-622F50B9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D0F"/>
    <w:pPr>
      <w:spacing w:after="0" w:line="240" w:lineRule="auto"/>
      <w:jc w:val="both"/>
    </w:pPr>
    <w:rPr>
      <w:rFonts w:cs="Open Sans"/>
      <w:color w:val="767171" w:themeColor="background2" w:themeShade="80"/>
      <w:position w:val="9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1D0F"/>
    <w:pPr>
      <w:spacing w:after="240" w:line="4" w:lineRule="atLeast"/>
      <w:jc w:val="right"/>
      <w:outlineLvl w:val="0"/>
    </w:pPr>
    <w:rPr>
      <w:b/>
      <w:caps/>
      <w:color w:val="7F7F7F" w:themeColor="text1" w:themeTint="80"/>
      <w:spacing w:val="20"/>
      <w:kern w:val="48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41D0F"/>
    <w:pPr>
      <w:spacing w:after="240"/>
      <w:outlineLvl w:val="1"/>
    </w:pPr>
    <w:rPr>
      <w:b/>
      <w:caps/>
      <w:position w:val="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F41D0F"/>
    <w:pPr>
      <w:spacing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F41D0F"/>
    <w:pPr>
      <w:spacing w:after="8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7A6E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18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83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B55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354B"/>
  </w:style>
  <w:style w:type="paragraph" w:styleId="Footer">
    <w:name w:val="footer"/>
    <w:basedOn w:val="Normal"/>
    <w:link w:val="FooterChar"/>
    <w:uiPriority w:val="99"/>
    <w:semiHidden/>
    <w:rsid w:val="00B55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354B"/>
  </w:style>
  <w:style w:type="paragraph" w:styleId="Title">
    <w:name w:val="Title"/>
    <w:basedOn w:val="Normal"/>
    <w:next w:val="Normal"/>
    <w:link w:val="TitleChar"/>
    <w:uiPriority w:val="10"/>
    <w:qFormat/>
    <w:rsid w:val="00B06ADD"/>
    <w:pPr>
      <w:jc w:val="left"/>
    </w:pPr>
    <w:rPr>
      <w:rFonts w:asciiTheme="majorHAnsi" w:hAnsiTheme="majorHAnsi"/>
      <w:b/>
      <w:caps/>
      <w:color w:val="595959" w:themeColor="text1" w:themeTint="A6"/>
      <w:spacing w:val="60"/>
      <w:kern w:val="200"/>
      <w:position w:val="0"/>
      <w:sz w:val="60"/>
      <w:szCs w:val="70"/>
      <w14:numSpacing w14:val="proportional"/>
    </w:rPr>
  </w:style>
  <w:style w:type="character" w:customStyle="1" w:styleId="TitleChar">
    <w:name w:val="Title Char"/>
    <w:basedOn w:val="DefaultParagraphFont"/>
    <w:link w:val="Title"/>
    <w:uiPriority w:val="10"/>
    <w:rsid w:val="00B06ADD"/>
    <w:rPr>
      <w:rFonts w:asciiTheme="majorHAnsi" w:hAnsiTheme="majorHAnsi" w:cs="Open Sans"/>
      <w:b/>
      <w:caps/>
      <w:color w:val="595959" w:themeColor="text1" w:themeTint="A6"/>
      <w:spacing w:val="60"/>
      <w:kern w:val="200"/>
      <w:sz w:val="60"/>
      <w:szCs w:val="70"/>
      <w:lang w:val="en-US"/>
      <w14:numSpacing w14:val="proportion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4B"/>
    <w:pPr>
      <w:spacing w:after="160"/>
      <w:jc w:val="left"/>
    </w:pPr>
    <w:rPr>
      <w:caps/>
      <w:color w:val="3B3838" w:themeColor="background2" w:themeShade="40"/>
      <w:spacing w:val="80"/>
      <w:kern w:val="144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54B"/>
    <w:rPr>
      <w:rFonts w:cs="Open Sans"/>
      <w:caps/>
      <w:color w:val="3B3838" w:themeColor="background2" w:themeShade="40"/>
      <w:spacing w:val="80"/>
      <w:kern w:val="144"/>
      <w:sz w:val="28"/>
      <w:szCs w:val="28"/>
      <w:lang w:val="en-GB"/>
    </w:rPr>
  </w:style>
  <w:style w:type="paragraph" w:customStyle="1" w:styleId="Graphicsanchor">
    <w:name w:val="Graphics anchor"/>
    <w:basedOn w:val="Normal"/>
    <w:qFormat/>
    <w:rsid w:val="00D1354B"/>
    <w:rPr>
      <w:vertAlign w:val="subscript"/>
    </w:rPr>
  </w:style>
  <w:style w:type="character" w:customStyle="1" w:styleId="Heading1Char">
    <w:name w:val="Heading 1 Char"/>
    <w:basedOn w:val="DefaultParagraphFont"/>
    <w:link w:val="Heading1"/>
    <w:uiPriority w:val="9"/>
    <w:rsid w:val="00F41D0F"/>
    <w:rPr>
      <w:rFonts w:cs="Open Sans"/>
      <w:b/>
      <w:caps/>
      <w:color w:val="7F7F7F" w:themeColor="text1" w:themeTint="80"/>
      <w:spacing w:val="20"/>
      <w:kern w:val="48"/>
      <w:position w:val="9"/>
      <w:sz w:val="32"/>
      <w:szCs w:val="32"/>
      <w:lang w:val="en-US"/>
    </w:rPr>
  </w:style>
  <w:style w:type="paragraph" w:customStyle="1" w:styleId="ContactInfo">
    <w:name w:val="Contact Info"/>
    <w:basedOn w:val="Normal"/>
    <w:qFormat/>
    <w:rsid w:val="00E823FC"/>
    <w:pPr>
      <w:spacing w:line="276" w:lineRule="auto"/>
      <w:contextualSpacing/>
      <w:jc w:val="right"/>
    </w:pPr>
    <w:rPr>
      <w:position w:val="0"/>
    </w:rPr>
  </w:style>
  <w:style w:type="character" w:customStyle="1" w:styleId="Heading2Char">
    <w:name w:val="Heading 2 Char"/>
    <w:basedOn w:val="DefaultParagraphFont"/>
    <w:link w:val="Heading2"/>
    <w:uiPriority w:val="9"/>
    <w:rsid w:val="00F41D0F"/>
    <w:rPr>
      <w:rFonts w:cs="Open Sans"/>
      <w:b/>
      <w:caps/>
      <w:color w:val="767171" w:themeColor="background2" w:themeShade="80"/>
      <w:position w:val="8"/>
      <w:sz w:val="32"/>
      <w:szCs w:val="32"/>
      <w:lang w:val="en-US"/>
    </w:rPr>
  </w:style>
  <w:style w:type="paragraph" w:styleId="Closing">
    <w:name w:val="Closing"/>
    <w:basedOn w:val="Normal"/>
    <w:link w:val="ClosingChar"/>
    <w:uiPriority w:val="99"/>
    <w:semiHidden/>
    <w:rsid w:val="00D1354B"/>
  </w:style>
  <w:style w:type="character" w:customStyle="1" w:styleId="ClosingChar">
    <w:name w:val="Closing Char"/>
    <w:basedOn w:val="DefaultParagraphFont"/>
    <w:link w:val="Closing"/>
    <w:uiPriority w:val="99"/>
    <w:semiHidden/>
    <w:rsid w:val="00821E07"/>
    <w:rPr>
      <w:rFonts w:cs="Open Sans"/>
      <w:color w:val="767171" w:themeColor="background2" w:themeShade="80"/>
      <w:position w:val="9"/>
      <w:sz w:val="24"/>
      <w:szCs w:val="24"/>
      <w:lang w:val="en-GB"/>
    </w:rPr>
  </w:style>
  <w:style w:type="paragraph" w:styleId="Date">
    <w:name w:val="Date"/>
    <w:basedOn w:val="Normal"/>
    <w:next w:val="Normal"/>
    <w:link w:val="DateChar"/>
    <w:uiPriority w:val="99"/>
    <w:rsid w:val="00EA1214"/>
  </w:style>
  <w:style w:type="character" w:customStyle="1" w:styleId="DateChar">
    <w:name w:val="Date Char"/>
    <w:basedOn w:val="DefaultParagraphFont"/>
    <w:link w:val="Date"/>
    <w:uiPriority w:val="99"/>
    <w:rsid w:val="00EA1214"/>
    <w:rPr>
      <w:rFonts w:cs="Open Sans"/>
      <w:color w:val="767171" w:themeColor="background2" w:themeShade="80"/>
      <w:position w:val="9"/>
      <w:sz w:val="24"/>
      <w:szCs w:val="24"/>
      <w:lang w:val="en-GB"/>
    </w:rPr>
  </w:style>
  <w:style w:type="paragraph" w:customStyle="1" w:styleId="Leftpanelinfo">
    <w:name w:val="Left panel info"/>
    <w:basedOn w:val="Normal"/>
    <w:qFormat/>
    <w:rsid w:val="00F41D0F"/>
    <w:pPr>
      <w:jc w:val="right"/>
    </w:pPr>
  </w:style>
  <w:style w:type="character" w:styleId="Emphasis">
    <w:name w:val="Emphasis"/>
    <w:basedOn w:val="DefaultParagraphFont"/>
    <w:uiPriority w:val="20"/>
    <w:qFormat/>
    <w:rsid w:val="00F41D0F"/>
    <w:rPr>
      <w:b/>
      <w:i w:val="0"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F41D0F"/>
    <w:rPr>
      <w:rFonts w:cs="Open Sans"/>
      <w:b/>
      <w:color w:val="767171" w:themeColor="background2" w:themeShade="80"/>
      <w:position w:val="9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41D0F"/>
    <w:rPr>
      <w:rFonts w:cs="Open Sans"/>
      <w:color w:val="767171" w:themeColor="background2" w:themeShade="80"/>
      <w:position w:val="9"/>
      <w:sz w:val="24"/>
      <w:szCs w:val="24"/>
      <w:lang w:val="en-US"/>
    </w:rPr>
  </w:style>
  <w:style w:type="paragraph" w:styleId="ListBullet">
    <w:name w:val="List Bullet"/>
    <w:basedOn w:val="Normal"/>
    <w:uiPriority w:val="99"/>
    <w:rsid w:val="00F41D0F"/>
    <w:pPr>
      <w:numPr>
        <w:numId w:val="5"/>
      </w:numPr>
      <w:spacing w:before="80"/>
      <w:ind w:left="720"/>
      <w:contextualSpacing/>
    </w:pPr>
  </w:style>
  <w:style w:type="paragraph" w:styleId="List">
    <w:name w:val="List"/>
    <w:basedOn w:val="Normal"/>
    <w:uiPriority w:val="99"/>
    <w:rsid w:val="00F41D0F"/>
    <w:pPr>
      <w:spacing w:after="80" w:line="312" w:lineRule="auto"/>
      <w:ind w:left="360" w:hanging="360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cgac\AppData\Roaming\Microsoft\Templates\Simple%20professional%20resume%20with%20phot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5">
      <a:majorFont>
        <a:latin typeface="Century Schoolbook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5BF623-0A8D-4E47-BF09-27C1CEAC54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BBEA3E-D06A-4931-8661-A1BB84A2237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DD8767-FDC7-4265-A80A-4A058DDFF65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8D558AF9-25B2-4F6B-A422-626FD6F36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professional resume with photo</Template>
  <TotalTime>294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vcgaco@gmail.com</dc:creator>
  <cp:keywords/>
  <dc:description/>
  <cp:lastModifiedBy>vcgaco@gmail.com</cp:lastModifiedBy>
  <cp:revision>24</cp:revision>
  <cp:lastPrinted>2025-08-27T02:33:00Z</cp:lastPrinted>
  <dcterms:created xsi:type="dcterms:W3CDTF">2025-07-14T06:51:00Z</dcterms:created>
  <dcterms:modified xsi:type="dcterms:W3CDTF">2026-06-25T03:35:00Z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